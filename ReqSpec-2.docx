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sdtContent>
        <w:p w14:paraId="6E1D68D2" w14:textId="77777777" w:rsidR="001242A0" w:rsidRDefault="003C1E78">
          <w:r>
            <w:rPr>
              <w:noProof/>
              <w:lang w:eastAsia="en-US"/>
            </w:rPr>
            <mc:AlternateContent>
              <mc:Choice Requires="wps">
                <w:drawing>
                  <wp:anchor distT="0" distB="0" distL="114300" distR="114300" simplePos="0" relativeHeight="251661312" behindDoc="0" locked="1" layoutInCell="1" allowOverlap="1" wp14:anchorId="5C3A9E59" wp14:editId="4FD9A887">
                    <wp:simplePos x="0" y="0"/>
                    <wp:positionH relativeFrom="margin">
                      <wp:align>right</wp:align>
                    </wp:positionH>
                    <wp:positionV relativeFrom="margin">
                      <wp:align>bottom</wp:align>
                    </wp:positionV>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DCB27" w14:textId="77777777" w:rsidR="002727E0" w:rsidRDefault="002727E0">
                                <w:pPr>
                                  <w:pStyle w:val="Contactinfo"/>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t>Robert Peterson</w:t>
                                    </w:r>
                                  </w:sdtContent>
                                </w:sdt>
                              </w:p>
                              <w:p w14:paraId="13E753F0" w14:textId="77777777" w:rsidR="002727E0" w:rsidRDefault="00DC7CB2">
                                <w:pPr>
                                  <w:pStyle w:val="Contactinfo"/>
                                </w:pPr>
                                <w:sdt>
                                  <w:sdtPr>
                                    <w:rPr>
                                      <w:kern w:val="0"/>
                                      <w14:ligatures w14:val="none"/>
                                    </w:rPr>
                                    <w:alias w:val="Company"/>
                                    <w:tag w:val=""/>
                                    <w:id w:val="733736139"/>
                                    <w:dataBinding w:prefixMappings="xmlns:ns0='http://schemas.openxmlformats.org/officeDocument/2006/extended-properties' " w:xpath="/ns0:Properties[1]/ns0:Company[1]" w:storeItemID="{6668398D-A668-4E3E-A5EB-62B293D839F1}"/>
                                    <w:text/>
                                  </w:sdtPr>
                                  <w:sdtEndPr/>
                                  <w:sdtContent>
                                    <w:r w:rsidR="002727E0">
                                      <w:rPr>
                                        <w:kern w:val="0"/>
                                        <w14:ligatures w14:val="none"/>
                                      </w:rPr>
                                      <w:t>Prince bizimana</w:t>
                                    </w:r>
                                  </w:sdtContent>
                                </w:sdt>
                              </w:p>
                              <w:p w14:paraId="2C8BDD94" w14:textId="77777777" w:rsidR="002727E0" w:rsidRDefault="00DC7CB2">
                                <w:pPr>
                                  <w:pStyle w:val="Contactinfo"/>
                                </w:pPr>
                                <w:sdt>
                                  <w:sdtPr>
                                    <w:rPr>
                                      <w:kern w:val="0"/>
                                      <w14:ligatures w14:val="none"/>
                                    </w:rPr>
                                    <w:alias w:val="Company Address"/>
                                    <w:tag w:val=""/>
                                    <w:id w:val="-1515219664"/>
                                    <w:dataBinding w:prefixMappings="xmlns:ns0='http://schemas.microsoft.com/office/2006/coverPageProps' " w:xpath="/ns0:CoverPageProperties[1]/ns0:CompanyAddress[1]" w:storeItemID="{55AF091B-3C7A-41E3-B477-F2FDAA23CFDA}"/>
                                    <w:text/>
                                  </w:sdtPr>
                                  <w:sdtEndPr/>
                                  <w:sdtContent>
                                    <w:r w:rsidR="002727E0" w:rsidRPr="006A6D56">
                                      <w:rPr>
                                        <w:kern w:val="0"/>
                                        <w14:ligatures w14:val="none"/>
                                      </w:rPr>
                                      <w:t>Zachary Lessard</w:t>
                                    </w:r>
                                  </w:sdtContent>
                                </w:sdt>
                              </w:p>
                              <w:p w14:paraId="0CC043DF" w14:textId="77777777" w:rsidR="002727E0" w:rsidRDefault="002727E0"/>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57.6pt;z-index:251661312;visibility:visible;mso-wrap-style:square;mso-width-percent:471;mso-height-percent:0;mso-wrap-distance-left:9pt;mso-wrap-distance-top:0;mso-wrap-distance-right:9pt;mso-wrap-distance-bottom:0;mso-position-horizontal:right;mso-position-horizontal-relative:margin;mso-position-vertical:bottom;mso-position-vertical-relative:margin;mso-width-percent:47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" filled="f" stroked="f" strokeweight=".5pt">
                    <v:textbox inset="0,0,0,0">
                      <w:txbxContent>
                        <w:p w:rsidR="002727E0" w:rsidRDefault="002727E0">
                          <w:pPr>
                            <w:pStyle w:val="Contactinfo"/>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t>Robert Peterson</w:t>
                              </w:r>
                            </w:sdtContent>
                          </w:sdt>
                        </w:p>
                        <w:p w:rsidR="002727E0" w:rsidRDefault="00A32F6E">
                          <w:pPr>
                            <w:pStyle w:val="Contactinfo"/>
                          </w:pPr>
                          <w:sdt>
                            <w:sdtPr>
                              <w:rPr>
                                <w:kern w:val="0"/>
                                <w14:ligatures w14:val="none"/>
                              </w:rPr>
                              <w:alias w:val="Company"/>
                              <w:tag w:val=""/>
                              <w:id w:val="733736139"/>
                              <w:dataBinding w:prefixMappings="xmlns:ns0='http://schemas.openxmlformats.org/officeDocument/2006/extended-properties' " w:xpath="/ns0:Properties[1]/ns0:Company[1]" w:storeItemID="{6668398D-A668-4E3E-A5EB-62B293D839F1}"/>
                              <w:text/>
                            </w:sdtPr>
                            <w:sdtEndPr/>
                            <w:sdtContent>
                              <w:r w:rsidR="002727E0">
                                <w:rPr>
                                  <w:kern w:val="0"/>
                                  <w14:ligatures w14:val="none"/>
                                </w:rPr>
                                <w:t>Prince bizimana</w:t>
                              </w:r>
                            </w:sdtContent>
                          </w:sdt>
                        </w:p>
                        <w:p w:rsidR="002727E0" w:rsidRDefault="00A32F6E">
                          <w:pPr>
                            <w:pStyle w:val="Contactinfo"/>
                          </w:pPr>
                          <w:sdt>
                            <w:sdtPr>
                              <w:rPr>
                                <w:kern w:val="0"/>
                                <w14:ligatures w14:val="none"/>
                              </w:rPr>
                              <w:alias w:val="Company Address"/>
                              <w:tag w:val=""/>
                              <w:id w:val="-1515219664"/>
                              <w:dataBinding w:prefixMappings="xmlns:ns0='http://schemas.microsoft.com/office/2006/coverPageProps' " w:xpath="/ns0:CoverPageProperties[1]/ns0:CompanyAddress[1]" w:storeItemID="{55AF091B-3C7A-41E3-B477-F2FDAA23CFDA}"/>
                              <w:text/>
                            </w:sdtPr>
                            <w:sdtEndPr/>
                            <w:sdtContent>
                              <w:r w:rsidR="002727E0" w:rsidRPr="006A6D56">
                                <w:rPr>
                                  <w:kern w:val="0"/>
                                  <w14:ligatures w14:val="none"/>
                                </w:rPr>
                                <w:t>Zachary Lessard</w:t>
                              </w:r>
                            </w:sdtContent>
                          </w:sdt>
                        </w:p>
                        <w:p w:rsidR="002727E0" w:rsidRDefault="002727E0"/>
                      </w:txbxContent>
                    </v:textbox>
                    <w10:wrap type="square" anchorx="margin" anchory="margin"/>
                    <w10:anchorlock/>
                  </v:shape>
                </w:pict>
              </mc:Fallback>
            </mc:AlternateContent>
          </w:r>
          <w:r>
            <w:rPr>
              <w:noProof/>
              <w:lang w:eastAsia="en-US"/>
            </w:rPr>
            <mc:AlternateContent>
              <mc:Choice Requires="wps">
                <w:drawing>
                  <wp:anchor distT="0" distB="0" distL="114300" distR="114300" simplePos="0" relativeHeight="251660288" behindDoc="0" locked="1" layoutInCell="1" allowOverlap="1" wp14:anchorId="6C2327F8" wp14:editId="1BC148A3">
                    <wp:simplePos x="0" y="0"/>
                    <wp:positionH relativeFrom="margin">
                      <wp:posOffset>396240</wp:posOffset>
                    </wp:positionH>
                    <wp:positionV relativeFrom="page">
                      <wp:posOffset>3261360</wp:posOffset>
                    </wp:positionV>
                    <wp:extent cx="5585460" cy="3901440"/>
                    <wp:effectExtent l="0" t="0" r="15240" b="381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85460" cy="3901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8F429" w14:textId="77777777" w:rsidR="002727E0" w:rsidRDefault="00DC7CB2">
                                <w:pPr>
                                  <w:pStyle w:val="Logo"/>
                                </w:pPr>
                                <w:r>
                                  <w:rPr>
                                    <w:noProof/>
                                    <w:lang w:eastAsia="en-US"/>
                                  </w:rPr>
                                  <w:pict w14:anchorId="213150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19pt;height:160pt">
                                      <v:imagedata r:id="rId10" o:title="DRS_Logo"/>
                                    </v:shape>
                                  </w:pict>
                                </w:r>
                              </w:p>
                              <w:sdt>
                                <w:sdtPr>
                                  <w:rPr>
                                    <w:color w:val="C00000"/>
                                  </w:rPr>
                                  <w:alias w:val="Title"/>
                                  <w:tag w:val=""/>
                                  <w:id w:val="-1111585410"/>
                                  <w:dataBinding w:prefixMappings="xmlns:ns0='http://purl.org/dc/elements/1.1/' xmlns:ns1='http://schemas.openxmlformats.org/package/2006/metadata/core-properties' " w:xpath="/ns1:coreProperties[1]/ns0:title[1]" w:storeItemID="{6C3C8BC8-F283-45AE-878A-BAB7291924A1}"/>
                                  <w:text/>
                                </w:sdtPr>
                                <w:sdtEndPr/>
                                <w:sdtContent>
                                  <w:p w14:paraId="57FBA428" w14:textId="77777777" w:rsidR="002727E0" w:rsidRPr="0017246C" w:rsidRDefault="002727E0">
                                    <w:pPr>
                                      <w:pStyle w:val="Title"/>
                                      <w:rPr>
                                        <w:color w:val="C00000"/>
                                      </w:rPr>
                                    </w:pPr>
                                    <w:r>
                                      <w:rPr>
                                        <w:color w:val="C00000"/>
                                      </w:rPr>
                                      <w:t>SVR DRS Requirements</w:t>
                                    </w:r>
                                  </w:p>
                                </w:sdtContent>
                              </w:sdt>
                              <w:sdt>
                                <w:sdtPr>
                                  <w:rPr>
                                    <w:color w:val="C00000"/>
                                    <w:kern w:val="0"/>
                                    <w:sz w:val="52"/>
                                    <w:szCs w:val="52"/>
                                    <w14:ligatures w14:val="none"/>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6BD57582" w14:textId="77777777" w:rsidR="002727E0" w:rsidRDefault="002727E0">
                                    <w:pPr>
                                      <w:pStyle w:val="Subtitle"/>
                                    </w:pPr>
                                    <w:r w:rsidRPr="000A037F">
                                      <w:rPr>
                                        <w:color w:val="C00000"/>
                                        <w:kern w:val="0"/>
                                        <w:sz w:val="52"/>
                                        <w:szCs w:val="52"/>
                                        <w14:ligatures w14:val="none"/>
                                      </w:rPr>
                                      <w:t>Specification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Text Box 37" o:spid="_x0000_s1027" type="#_x0000_t202" alt="Title and subtitle" style="position:absolute;left:0;text-align:left;margin-left:31.2pt;margin-top:256.8pt;width:439.8pt;height:307.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" filled="f" stroked="f" strokeweight=".5pt">
                    <v:textbox inset="0,0,0,0">
                      <w:txbxContent>
                        <w:p w:rsidR="002727E0" w:rsidRDefault="00A32F6E">
                          <w:pPr>
                            <w:pStyle w:val="Logo"/>
                          </w:pPr>
                          <w:r>
                            <w:rPr>
                              <w:noProof/>
                              <w:lang w:eastAsia="en-US"/>
                            </w:rPr>
                            <w:pict>
                              <v:shape id="_x0000_i1026" type="#_x0000_t75" style="width:218.9pt;height:159.75pt">
                                <v:imagedata r:id="rId11" o:title="DRS_Logo"/>
                              </v:shape>
                            </w:pict>
                          </w:r>
                        </w:p>
                        <w:sdt>
                          <w:sdtPr>
                            <w:rPr>
                              <w:color w:val="C00000"/>
                            </w:rPr>
                            <w:alias w:val="Title"/>
                            <w:tag w:val=""/>
                            <w:id w:val="-1111585410"/>
                            <w:dataBinding w:prefixMappings="xmlns:ns0='http://purl.org/dc/elements/1.1/' xmlns:ns1='http://schemas.openxmlformats.org/package/2006/metadata/core-properties' " w:xpath="/ns1:coreProperties[1]/ns0:title[1]" w:storeItemID="{6C3C8BC8-F283-45AE-878A-BAB7291924A1}"/>
                            <w:text/>
                          </w:sdtPr>
                          <w:sdtEndPr/>
                          <w:sdtContent>
                            <w:p w:rsidR="002727E0" w:rsidRPr="0017246C" w:rsidRDefault="002727E0">
                              <w:pPr>
                                <w:pStyle w:val="Title"/>
                                <w:rPr>
                                  <w:color w:val="C00000"/>
                                </w:rPr>
                              </w:pPr>
                              <w:r>
                                <w:rPr>
                                  <w:color w:val="C00000"/>
                                </w:rPr>
                                <w:t>SVR DRS Requirements</w:t>
                              </w:r>
                            </w:p>
                          </w:sdtContent>
                        </w:sdt>
                        <w:sdt>
                          <w:sdtPr>
                            <w:rPr>
                              <w:color w:val="C00000"/>
                              <w:kern w:val="0"/>
                              <w:sz w:val="52"/>
                              <w:szCs w:val="52"/>
                              <w14:ligatures w14:val="none"/>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2727E0" w:rsidRDefault="002727E0">
                              <w:pPr>
                                <w:pStyle w:val="Subtitle"/>
                              </w:pPr>
                              <w:r w:rsidRPr="000A037F">
                                <w:rPr>
                                  <w:color w:val="C00000"/>
                                  <w:kern w:val="0"/>
                                  <w:sz w:val="52"/>
                                  <w:szCs w:val="52"/>
                                  <w14:ligatures w14:val="none"/>
                                </w:rPr>
                                <w:t>Specification</w:t>
                              </w:r>
                            </w:p>
                          </w:sdtContent>
                        </w:sdt>
                      </w:txbxContent>
                    </v:textbox>
                    <w10:wrap type="square" anchorx="margin" anchory="page"/>
                    <w10:anchorlock/>
                  </v:shape>
                </w:pict>
              </mc:Fallback>
            </mc:AlternateContent>
          </w:r>
          <w:r>
            <w:br w:type="page"/>
          </w:r>
          <w:r w:rsidR="00A8717B">
            <w:rPr>
              <w:noProof/>
              <w:lang w:eastAsia="en-US"/>
            </w:rPr>
            <mc:AlternateContent>
              <mc:Choice Requires="wps">
                <w:drawing>
                  <wp:anchor distT="0" distB="0" distL="114300" distR="114300" simplePos="0" relativeHeight="251666432" behindDoc="0" locked="1" layoutInCell="1" allowOverlap="1" wp14:anchorId="610C4C49" wp14:editId="2FD779C4">
                    <wp:simplePos x="0" y="0"/>
                    <wp:positionH relativeFrom="margin">
                      <wp:align>right</wp:align>
                    </wp:positionH>
                    <wp:positionV relativeFrom="page">
                      <wp:posOffset>998220</wp:posOffset>
                    </wp:positionV>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83D20" w14:textId="77777777" w:rsidR="002727E0" w:rsidRDefault="002727E0" w:rsidP="00A8717B">
                                <w:pPr>
                                  <w:pStyle w:val="Subtitle"/>
                                </w:pPr>
                                <w:r>
                                  <w:t>Version [1.1]</w:t>
                                </w:r>
                              </w:p>
                              <w:sdt>
                                <w:sdtPr>
                                  <w:alias w:val="Date"/>
                                  <w:tag w:val=""/>
                                  <w:id w:val="602156663"/>
                                  <w:dataBinding w:prefixMappings="xmlns:ns0='http://schemas.microsoft.com/office/2006/coverPageProps' " w:xpath="/ns0:CoverPageProperties[1]/ns0:PublishDate[1]" w:storeItemID="{55AF091B-3C7A-41E3-B477-F2FDAA23CFDA}"/>
                                  <w:date w:fullDate="2017-02-07T00:00:00Z">
                                    <w:dateFormat w:val="MMMM d, yyyy"/>
                                    <w:lid w:val="en-US"/>
                                    <w:storeMappedDataAs w:val="dateTime"/>
                                    <w:calendar w:val="gregorian"/>
                                  </w:date>
                                </w:sdtPr>
                                <w:sdtEndPr/>
                                <w:sdtContent>
                                  <w:p w14:paraId="06ADCA46" w14:textId="77777777" w:rsidR="002727E0" w:rsidRDefault="002727E0" w:rsidP="00A8717B">
                                    <w:pPr>
                                      <w:pStyle w:val="Subtitle"/>
                                    </w:pPr>
                                    <w:r>
                                      <w:t>February 7,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610C4C49" id="_x0000_t202" coordsize="21600,21600" o:spt="202" path="m0,0l0,21600,21600,21600,21600,0xe">
                    <v:stroke joinstyle="miter"/>
                    <v:path gradientshapeok="t" o:connecttype="rect"/>
                  </v:shapetype>
                  <v:shape id="Text Box 33" o:spid="_x0000_s1028" type="#_x0000_t202" alt="Version number and date" style="position:absolute;left:0;text-align:left;margin-left:237.05pt;margin-top:78.6pt;width:288.25pt;height:46.7pt;z-index:251666432;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" filled="f" stroked="f" strokeweight=".5pt">
                    <v:textbox style="mso-fit-shape-to-text:t" inset="0,0,0,0">
                      <w:txbxContent>
                        <w:p w14:paraId="54D83D20" w14:textId="77777777" w:rsidR="002727E0" w:rsidRDefault="002727E0" w:rsidP="00A8717B">
                          <w:pPr>
                            <w:pStyle w:val="Subtitle"/>
                          </w:pPr>
                          <w:r>
                            <w:t>Version [1.1]</w:t>
                          </w:r>
                        </w:p>
                        <w:sdt>
                          <w:sdtPr>
                            <w:alias w:val="Date"/>
                            <w:tag w:val=""/>
                            <w:id w:val="602156663"/>
                            <w:dataBinding w:prefixMappings="xmlns:ns0='http://schemas.microsoft.com/office/2006/coverPageProps' " w:xpath="/ns0:CoverPageProperties[1]/ns0:PublishDate[1]" w:storeItemID="{55AF091B-3C7A-41E3-B477-F2FDAA23CFDA}"/>
                            <w:date w:fullDate="2017-02-07T00:00:00Z">
                              <w:dateFormat w:val="MMMM d, yyyy"/>
                              <w:lid w:val="en-US"/>
                              <w:storeMappedDataAs w:val="dateTime"/>
                              <w:calendar w:val="gregorian"/>
                            </w:date>
                          </w:sdtPr>
                          <w:sdtEndPr/>
                          <w:sdtContent>
                            <w:p w14:paraId="06ADCA46" w14:textId="77777777" w:rsidR="002727E0" w:rsidRDefault="002727E0" w:rsidP="00A8717B">
                              <w:pPr>
                                <w:pStyle w:val="Subtitle"/>
                              </w:pPr>
                              <w:r>
                                <w:t>February 7, 2017</w:t>
                              </w:r>
                            </w:p>
                          </w:sdtContent>
                        </w:sdt>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64384" behindDoc="0" locked="1" layoutInCell="1" allowOverlap="1" wp14:anchorId="78672798" wp14:editId="2866F8C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0000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C924535" id="Group 38" o:spid="_x0000_s1026" alt="Decorative sidebar"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p>
      </w:sdtContent>
    </w:sdt>
    <w:p w14:paraId="794B382C" w14:textId="77777777" w:rsidR="0017246C" w:rsidRDefault="0017246C">
      <w:pPr>
        <w:pStyle w:val="Heading2"/>
      </w:pPr>
    </w:p>
    <w:p w14:paraId="55B6E1CD" w14:textId="77777777" w:rsidR="001242A0" w:rsidRDefault="0017246C">
      <w:pPr>
        <w:pStyle w:val="Heading2"/>
      </w:pPr>
      <w:r>
        <w:t>Table of contents</w:t>
      </w:r>
    </w:p>
    <w:p w14:paraId="64014C03" w14:textId="77777777" w:rsidR="0017246C" w:rsidRDefault="0017246C" w:rsidP="0017246C"/>
    <w:p w14:paraId="20CE076D" w14:textId="77777777" w:rsidR="0017246C" w:rsidRDefault="0017246C" w:rsidP="0017246C"/>
    <w:p w14:paraId="1AFFAF80" w14:textId="77777777" w:rsidR="0017246C" w:rsidRPr="0017246C" w:rsidRDefault="0017246C" w:rsidP="0017246C"/>
    <w:tbl>
      <w:tblPr>
        <w:tblStyle w:val="GridTable1Light-Accent2"/>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Plan overview"/>
      </w:tblPr>
      <w:tblGrid>
        <w:gridCol w:w="4139"/>
        <w:gridCol w:w="5221"/>
      </w:tblGrid>
      <w:tr w:rsidR="001242A0" w14:paraId="548269D2" w14:textId="77777777" w:rsidTr="00C1609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39" w:type="dxa"/>
            <w:tcBorders>
              <w:bottom w:val="none" w:sz="0" w:space="0" w:color="auto"/>
            </w:tcBorders>
            <w:vAlign w:val="bottom"/>
          </w:tcPr>
          <w:p w14:paraId="5DFC7F3D" w14:textId="77777777" w:rsidR="001242A0" w:rsidRDefault="00283551" w:rsidP="00283551">
            <w:pPr>
              <w:ind w:left="0"/>
            </w:pPr>
            <w:r w:rsidRPr="00283551">
              <w:rPr>
                <w:bCs w:val="0"/>
              </w:rPr>
              <w:t>1.</w:t>
            </w:r>
            <w:r>
              <w:t xml:space="preserve"> </w:t>
            </w:r>
            <w:r w:rsidR="006A02D4" w:rsidRPr="00283551">
              <w:t>System Overview</w:t>
            </w:r>
          </w:p>
          <w:p w14:paraId="3AAA3AC6" w14:textId="77777777" w:rsidR="00283551" w:rsidRDefault="000E296F" w:rsidP="00283551">
            <w:pPr>
              <w:ind w:left="0"/>
            </w:pPr>
            <w:r w:rsidRPr="000E296F">
              <w:t>1.1 Problem Definition</w:t>
            </w:r>
          </w:p>
          <w:p w14:paraId="2F9DA22F" w14:textId="77777777" w:rsidR="00283551" w:rsidRPr="00283551" w:rsidRDefault="000E296F" w:rsidP="00283551">
            <w:pPr>
              <w:ind w:left="0"/>
            </w:pPr>
            <w:r w:rsidRPr="000E296F">
              <w:t>1.2 Proposed Solution</w:t>
            </w:r>
          </w:p>
        </w:tc>
        <w:tc>
          <w:tcPr>
            <w:tcW w:w="5221" w:type="dxa"/>
            <w:tcBorders>
              <w:bottom w:val="none" w:sz="0" w:space="0" w:color="auto"/>
            </w:tcBorders>
            <w:vAlign w:val="bottom"/>
          </w:tcPr>
          <w:p w14:paraId="4D63C043" w14:textId="77777777" w:rsidR="001242A0" w:rsidRDefault="006A02D4" w:rsidP="00802811">
            <w:pPr>
              <w:jc w:val="right"/>
              <w:cnfStyle w:val="100000000000" w:firstRow="1" w:lastRow="0" w:firstColumn="0" w:lastColumn="0" w:oddVBand="0" w:evenVBand="0" w:oddHBand="0" w:evenHBand="0" w:firstRowFirstColumn="0" w:firstRowLastColumn="0" w:lastRowFirstColumn="0" w:lastRowLastColumn="0"/>
            </w:pPr>
            <w:r>
              <w:t>2</w:t>
            </w:r>
          </w:p>
          <w:p w14:paraId="06D3A65B" w14:textId="77777777" w:rsidR="00283551" w:rsidRDefault="000E296F" w:rsidP="00802811">
            <w:pPr>
              <w:jc w:val="right"/>
              <w:cnfStyle w:val="100000000000" w:firstRow="1" w:lastRow="0" w:firstColumn="0" w:lastColumn="0" w:oddVBand="0" w:evenVBand="0" w:oddHBand="0" w:evenHBand="0" w:firstRowFirstColumn="0" w:firstRowLastColumn="0" w:lastRowFirstColumn="0" w:lastRowLastColumn="0"/>
            </w:pPr>
            <w:r>
              <w:t>2</w:t>
            </w:r>
          </w:p>
          <w:p w14:paraId="00A1A6A3" w14:textId="77777777" w:rsidR="00283551" w:rsidRPr="0017246C" w:rsidRDefault="000E296F" w:rsidP="00802811">
            <w:pPr>
              <w:jc w:val="right"/>
              <w:cnfStyle w:val="100000000000" w:firstRow="1" w:lastRow="0" w:firstColumn="0" w:lastColumn="0" w:oddVBand="0" w:evenVBand="0" w:oddHBand="0" w:evenHBand="0" w:firstRowFirstColumn="0" w:firstRowLastColumn="0" w:lastRowFirstColumn="0" w:lastRowLastColumn="0"/>
            </w:pPr>
            <w:r>
              <w:t>2</w:t>
            </w:r>
          </w:p>
        </w:tc>
      </w:tr>
      <w:tr w:rsidR="001242A0" w14:paraId="166E1C18"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2A227662" w14:textId="77777777" w:rsidR="00802811" w:rsidRPr="0010419B" w:rsidRDefault="00283551" w:rsidP="00802811">
            <w:pPr>
              <w:ind w:left="0"/>
            </w:pPr>
            <w:r>
              <w:t xml:space="preserve">1.3 </w:t>
            </w:r>
            <w:r w:rsidR="00802811" w:rsidRPr="00802811">
              <w:t>Object-Flow Diagram</w:t>
            </w:r>
          </w:p>
        </w:tc>
        <w:tc>
          <w:tcPr>
            <w:tcW w:w="5221" w:type="dxa"/>
          </w:tcPr>
          <w:p w14:paraId="07244B6C" w14:textId="77777777" w:rsidR="001242A0" w:rsidRPr="0017246C" w:rsidRDefault="00802811" w:rsidP="00802811">
            <w:pPr>
              <w:jc w:val="right"/>
              <w:cnfStyle w:val="000000000000" w:firstRow="0" w:lastRow="0" w:firstColumn="0" w:lastColumn="0" w:oddVBand="0" w:evenVBand="0" w:oddHBand="0" w:evenHBand="0" w:firstRowFirstColumn="0" w:firstRowLastColumn="0" w:lastRowFirstColumn="0" w:lastRowLastColumn="0"/>
              <w:rPr>
                <w:b/>
              </w:rPr>
            </w:pPr>
            <w:r>
              <w:rPr>
                <w:b/>
              </w:rPr>
              <w:t>3</w:t>
            </w:r>
          </w:p>
        </w:tc>
      </w:tr>
      <w:tr w:rsidR="00802811" w14:paraId="2A5094F3"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19387E7E" w14:textId="77777777" w:rsidR="00802811" w:rsidRPr="00802811" w:rsidRDefault="00283551" w:rsidP="00802811">
            <w:pPr>
              <w:ind w:left="0"/>
            </w:pPr>
            <w:r>
              <w:t xml:space="preserve">1.4 </w:t>
            </w:r>
            <w:r w:rsidR="00802811" w:rsidRPr="00802811">
              <w:t>Information Topology Chart</w:t>
            </w:r>
          </w:p>
        </w:tc>
        <w:tc>
          <w:tcPr>
            <w:tcW w:w="5221" w:type="dxa"/>
          </w:tcPr>
          <w:p w14:paraId="27595CF9" w14:textId="77777777" w:rsidR="00802811" w:rsidRDefault="00802811" w:rsidP="00802811">
            <w:pPr>
              <w:jc w:val="right"/>
              <w:cnfStyle w:val="000000000000" w:firstRow="0" w:lastRow="0" w:firstColumn="0" w:lastColumn="0" w:oddVBand="0" w:evenVBand="0" w:oddHBand="0" w:evenHBand="0" w:firstRowFirstColumn="0" w:firstRowLastColumn="0" w:lastRowFirstColumn="0" w:lastRowLastColumn="0"/>
              <w:rPr>
                <w:b/>
              </w:rPr>
            </w:pPr>
            <w:r>
              <w:rPr>
                <w:b/>
              </w:rPr>
              <w:t>4</w:t>
            </w:r>
          </w:p>
        </w:tc>
      </w:tr>
      <w:tr w:rsidR="001242A0" w14:paraId="45C0F499"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706EF59B" w14:textId="77777777" w:rsidR="0017246C" w:rsidRDefault="00283551" w:rsidP="00802811">
            <w:pPr>
              <w:ind w:left="0"/>
            </w:pPr>
            <w:r>
              <w:t xml:space="preserve">2. </w:t>
            </w:r>
            <w:r w:rsidR="009822D2" w:rsidRPr="009822D2">
              <w:t>Storage Requirements</w:t>
            </w:r>
          </w:p>
          <w:p w14:paraId="6BD13883" w14:textId="77777777" w:rsidR="000E296F" w:rsidRDefault="002727E0" w:rsidP="00802811">
            <w:pPr>
              <w:ind w:left="0"/>
            </w:pPr>
            <w:r>
              <w:t>2.1 Storage Overview</w:t>
            </w:r>
          </w:p>
          <w:p w14:paraId="5471E782" w14:textId="77777777" w:rsidR="000E296F" w:rsidRPr="0010419B" w:rsidRDefault="002727E0" w:rsidP="00802811">
            <w:pPr>
              <w:ind w:left="0"/>
            </w:pPr>
            <w:r>
              <w:t>2.2 Storage Details</w:t>
            </w:r>
          </w:p>
        </w:tc>
        <w:tc>
          <w:tcPr>
            <w:tcW w:w="5221" w:type="dxa"/>
          </w:tcPr>
          <w:p w14:paraId="30CB520D" w14:textId="77777777" w:rsidR="001242A0" w:rsidRDefault="009822D2" w:rsidP="00802811">
            <w:pPr>
              <w:ind w:left="0"/>
              <w:jc w:val="right"/>
              <w:cnfStyle w:val="000000000000" w:firstRow="0" w:lastRow="0" w:firstColumn="0" w:lastColumn="0" w:oddVBand="0" w:evenVBand="0" w:oddHBand="0" w:evenHBand="0" w:firstRowFirstColumn="0" w:firstRowLastColumn="0" w:lastRowFirstColumn="0" w:lastRowLastColumn="0"/>
              <w:rPr>
                <w:b/>
              </w:rPr>
            </w:pPr>
            <w:r>
              <w:rPr>
                <w:b/>
              </w:rPr>
              <w:t>5</w:t>
            </w:r>
          </w:p>
          <w:p w14:paraId="03177ED0" w14:textId="77777777" w:rsidR="000E296F" w:rsidRDefault="0054796A" w:rsidP="00802811">
            <w:pPr>
              <w:ind w:left="0"/>
              <w:jc w:val="right"/>
              <w:cnfStyle w:val="000000000000" w:firstRow="0" w:lastRow="0" w:firstColumn="0" w:lastColumn="0" w:oddVBand="0" w:evenVBand="0" w:oddHBand="0" w:evenHBand="0" w:firstRowFirstColumn="0" w:firstRowLastColumn="0" w:lastRowFirstColumn="0" w:lastRowLastColumn="0"/>
              <w:rPr>
                <w:b/>
              </w:rPr>
            </w:pPr>
            <w:r>
              <w:rPr>
                <w:b/>
              </w:rPr>
              <w:t>5</w:t>
            </w:r>
          </w:p>
          <w:p w14:paraId="3768ACFB" w14:textId="77777777" w:rsidR="000E296F" w:rsidRPr="0017246C" w:rsidRDefault="0054796A" w:rsidP="00802811">
            <w:pPr>
              <w:ind w:left="0"/>
              <w:jc w:val="right"/>
              <w:cnfStyle w:val="000000000000" w:firstRow="0" w:lastRow="0" w:firstColumn="0" w:lastColumn="0" w:oddVBand="0" w:evenVBand="0" w:oddHBand="0" w:evenHBand="0" w:firstRowFirstColumn="0" w:firstRowLastColumn="0" w:lastRowFirstColumn="0" w:lastRowLastColumn="0"/>
              <w:rPr>
                <w:b/>
              </w:rPr>
            </w:pPr>
            <w:r>
              <w:rPr>
                <w:b/>
              </w:rPr>
              <w:t>6</w:t>
            </w:r>
          </w:p>
        </w:tc>
      </w:tr>
      <w:tr w:rsidR="009577BD" w14:paraId="0A743B6A"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16747324" w14:textId="77777777" w:rsidR="009577BD" w:rsidRPr="009577BD" w:rsidRDefault="00283551" w:rsidP="009577BD">
            <w:pPr>
              <w:ind w:left="0"/>
            </w:pPr>
            <w:r>
              <w:t xml:space="preserve">3. </w:t>
            </w:r>
            <w:r w:rsidR="009577BD" w:rsidRPr="009577BD">
              <w:t xml:space="preserve">Operational Requirements </w:t>
            </w:r>
          </w:p>
        </w:tc>
        <w:tc>
          <w:tcPr>
            <w:tcW w:w="5221" w:type="dxa"/>
          </w:tcPr>
          <w:p w14:paraId="0C71F297" w14:textId="77777777" w:rsidR="009577BD" w:rsidRPr="0017246C" w:rsidRDefault="0054796A" w:rsidP="00802811">
            <w:pPr>
              <w:ind w:left="0"/>
              <w:jc w:val="right"/>
              <w:cnfStyle w:val="000000000000" w:firstRow="0" w:lastRow="0" w:firstColumn="0" w:lastColumn="0" w:oddVBand="0" w:evenVBand="0" w:oddHBand="0" w:evenHBand="0" w:firstRowFirstColumn="0" w:firstRowLastColumn="0" w:lastRowFirstColumn="0" w:lastRowLastColumn="0"/>
              <w:rPr>
                <w:b/>
              </w:rPr>
            </w:pPr>
            <w:r>
              <w:rPr>
                <w:b/>
              </w:rPr>
              <w:t>11</w:t>
            </w:r>
          </w:p>
        </w:tc>
      </w:tr>
      <w:tr w:rsidR="009577BD" w14:paraId="3693A35A"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2817F999" w14:textId="77777777" w:rsidR="009577BD" w:rsidRPr="009577BD" w:rsidRDefault="00283551" w:rsidP="009577BD">
            <w:pPr>
              <w:ind w:left="0"/>
              <w:rPr>
                <w:bCs w:val="0"/>
              </w:rPr>
            </w:pPr>
            <w:r>
              <w:rPr>
                <w:bCs w:val="0"/>
              </w:rPr>
              <w:t xml:space="preserve">4. </w:t>
            </w:r>
            <w:r w:rsidR="00C1609D" w:rsidRPr="009577BD">
              <w:rPr>
                <w:bCs w:val="0"/>
              </w:rPr>
              <w:t>Business Rules</w:t>
            </w:r>
          </w:p>
        </w:tc>
        <w:tc>
          <w:tcPr>
            <w:tcW w:w="5221" w:type="dxa"/>
          </w:tcPr>
          <w:p w14:paraId="3ACF1CE0" w14:textId="77777777" w:rsidR="009577BD" w:rsidRPr="0017246C" w:rsidRDefault="0079354E" w:rsidP="00802811">
            <w:pPr>
              <w:ind w:left="0"/>
              <w:jc w:val="right"/>
              <w:cnfStyle w:val="000000000000" w:firstRow="0" w:lastRow="0" w:firstColumn="0" w:lastColumn="0" w:oddVBand="0" w:evenVBand="0" w:oddHBand="0" w:evenHBand="0" w:firstRowFirstColumn="0" w:firstRowLastColumn="0" w:lastRowFirstColumn="0" w:lastRowLastColumn="0"/>
              <w:rPr>
                <w:b/>
              </w:rPr>
            </w:pPr>
            <w:r>
              <w:rPr>
                <w:b/>
              </w:rPr>
              <w:t>21</w:t>
            </w:r>
          </w:p>
        </w:tc>
      </w:tr>
      <w:tr w:rsidR="0017246C" w14:paraId="6CD22D60"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58EE95B3" w14:textId="77777777" w:rsidR="009577BD" w:rsidRPr="009577BD" w:rsidRDefault="00283551" w:rsidP="009577BD">
            <w:pPr>
              <w:ind w:left="0"/>
            </w:pPr>
            <w:r>
              <w:t xml:space="preserve">5. </w:t>
            </w:r>
            <w:r w:rsidR="00C1609D" w:rsidRPr="009577BD">
              <w:t>Summary and Conclusion</w:t>
            </w:r>
          </w:p>
          <w:p w14:paraId="53F1E458" w14:textId="77777777" w:rsidR="0017246C" w:rsidRPr="0010419B" w:rsidRDefault="0017246C" w:rsidP="00802811">
            <w:pPr>
              <w:ind w:left="0"/>
            </w:pPr>
          </w:p>
        </w:tc>
        <w:tc>
          <w:tcPr>
            <w:tcW w:w="5221" w:type="dxa"/>
          </w:tcPr>
          <w:p w14:paraId="01D1E887" w14:textId="77777777" w:rsidR="0017246C" w:rsidRPr="0017246C" w:rsidRDefault="0079354E" w:rsidP="00802811">
            <w:pPr>
              <w:ind w:left="0"/>
              <w:jc w:val="right"/>
              <w:cnfStyle w:val="000000000000" w:firstRow="0" w:lastRow="0" w:firstColumn="0" w:lastColumn="0" w:oddVBand="0" w:evenVBand="0" w:oddHBand="0" w:evenHBand="0" w:firstRowFirstColumn="0" w:firstRowLastColumn="0" w:lastRowFirstColumn="0" w:lastRowLastColumn="0"/>
              <w:rPr>
                <w:b/>
              </w:rPr>
            </w:pPr>
            <w:r>
              <w:rPr>
                <w:b/>
              </w:rPr>
              <w:t>22</w:t>
            </w:r>
          </w:p>
        </w:tc>
      </w:tr>
      <w:tr w:rsidR="0017246C" w14:paraId="4D9653A1"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5623ADC4" w14:textId="77777777" w:rsidR="0017246C" w:rsidRPr="0010419B" w:rsidRDefault="0017246C" w:rsidP="00802811">
            <w:pPr>
              <w:ind w:left="0"/>
            </w:pPr>
          </w:p>
        </w:tc>
        <w:tc>
          <w:tcPr>
            <w:tcW w:w="5221" w:type="dxa"/>
          </w:tcPr>
          <w:p w14:paraId="31CE2CB8" w14:textId="77777777" w:rsidR="0017246C" w:rsidRPr="0017246C" w:rsidRDefault="0017246C" w:rsidP="00802811">
            <w:pPr>
              <w:ind w:left="0"/>
              <w:jc w:val="right"/>
              <w:cnfStyle w:val="000000000000" w:firstRow="0" w:lastRow="0" w:firstColumn="0" w:lastColumn="0" w:oddVBand="0" w:evenVBand="0" w:oddHBand="0" w:evenHBand="0" w:firstRowFirstColumn="0" w:firstRowLastColumn="0" w:lastRowFirstColumn="0" w:lastRowLastColumn="0"/>
              <w:rPr>
                <w:b/>
              </w:rPr>
            </w:pPr>
          </w:p>
        </w:tc>
      </w:tr>
      <w:tr w:rsidR="0017246C" w14:paraId="395EF60B"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1B131797" w14:textId="77777777" w:rsidR="0017246C" w:rsidRPr="0010419B" w:rsidRDefault="0017246C" w:rsidP="00802811">
            <w:pPr>
              <w:ind w:left="0"/>
            </w:pPr>
          </w:p>
        </w:tc>
        <w:tc>
          <w:tcPr>
            <w:tcW w:w="5221" w:type="dxa"/>
          </w:tcPr>
          <w:p w14:paraId="467CB600" w14:textId="77777777" w:rsidR="0017246C" w:rsidRPr="0017246C" w:rsidRDefault="0017246C" w:rsidP="00802811">
            <w:pPr>
              <w:ind w:left="0"/>
              <w:jc w:val="right"/>
              <w:cnfStyle w:val="000000000000" w:firstRow="0" w:lastRow="0" w:firstColumn="0" w:lastColumn="0" w:oddVBand="0" w:evenVBand="0" w:oddHBand="0" w:evenHBand="0" w:firstRowFirstColumn="0" w:firstRowLastColumn="0" w:lastRowFirstColumn="0" w:lastRowLastColumn="0"/>
              <w:rPr>
                <w:b/>
              </w:rPr>
            </w:pPr>
          </w:p>
        </w:tc>
      </w:tr>
      <w:tr w:rsidR="001242A0" w14:paraId="31B585EF"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0B11C7E2" w14:textId="77777777" w:rsidR="001242A0" w:rsidRPr="0010419B" w:rsidRDefault="001242A0" w:rsidP="00802811">
            <w:pPr>
              <w:ind w:left="0"/>
            </w:pPr>
          </w:p>
        </w:tc>
        <w:tc>
          <w:tcPr>
            <w:tcW w:w="5221" w:type="dxa"/>
          </w:tcPr>
          <w:p w14:paraId="442DF24E" w14:textId="77777777" w:rsidR="001242A0" w:rsidRPr="0017246C" w:rsidRDefault="001242A0" w:rsidP="00802811">
            <w:pPr>
              <w:jc w:val="right"/>
              <w:cnfStyle w:val="000000000000" w:firstRow="0" w:lastRow="0" w:firstColumn="0" w:lastColumn="0" w:oddVBand="0" w:evenVBand="0" w:oddHBand="0" w:evenHBand="0" w:firstRowFirstColumn="0" w:firstRowLastColumn="0" w:lastRowFirstColumn="0" w:lastRowLastColumn="0"/>
              <w:rPr>
                <w:b/>
              </w:rPr>
            </w:pPr>
          </w:p>
        </w:tc>
      </w:tr>
      <w:tr w:rsidR="0017246C" w14:paraId="7C38E888"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1BDFF55F" w14:textId="77777777" w:rsidR="0017246C" w:rsidRPr="0010419B" w:rsidRDefault="0017246C" w:rsidP="00802811">
            <w:pPr>
              <w:ind w:left="0"/>
            </w:pPr>
          </w:p>
        </w:tc>
        <w:tc>
          <w:tcPr>
            <w:tcW w:w="5221" w:type="dxa"/>
          </w:tcPr>
          <w:p w14:paraId="79D5054A" w14:textId="77777777" w:rsidR="0017246C" w:rsidRPr="0017246C" w:rsidRDefault="0017246C" w:rsidP="00802811">
            <w:pPr>
              <w:jc w:val="right"/>
              <w:cnfStyle w:val="000000000000" w:firstRow="0" w:lastRow="0" w:firstColumn="0" w:lastColumn="0" w:oddVBand="0" w:evenVBand="0" w:oddHBand="0" w:evenHBand="0" w:firstRowFirstColumn="0" w:firstRowLastColumn="0" w:lastRowFirstColumn="0" w:lastRowLastColumn="0"/>
              <w:rPr>
                <w:b/>
              </w:rPr>
            </w:pPr>
          </w:p>
        </w:tc>
      </w:tr>
      <w:tr w:rsidR="0017246C" w14:paraId="2004EA8F" w14:textId="77777777" w:rsidTr="00C1609D">
        <w:tc>
          <w:tcPr>
            <w:cnfStyle w:val="001000000000" w:firstRow="0" w:lastRow="0" w:firstColumn="1" w:lastColumn="0" w:oddVBand="0" w:evenVBand="0" w:oddHBand="0" w:evenHBand="0" w:firstRowFirstColumn="0" w:firstRowLastColumn="0" w:lastRowFirstColumn="0" w:lastRowLastColumn="0"/>
            <w:tcW w:w="4139" w:type="dxa"/>
          </w:tcPr>
          <w:p w14:paraId="2E3DA4F7" w14:textId="77777777" w:rsidR="0017246C" w:rsidRPr="0010419B" w:rsidRDefault="0017246C" w:rsidP="00802811">
            <w:pPr>
              <w:ind w:left="0"/>
            </w:pPr>
          </w:p>
        </w:tc>
        <w:tc>
          <w:tcPr>
            <w:tcW w:w="5221" w:type="dxa"/>
          </w:tcPr>
          <w:p w14:paraId="0DEE5F71" w14:textId="77777777" w:rsidR="0017246C" w:rsidRDefault="0017246C" w:rsidP="00802811">
            <w:pPr>
              <w:jc w:val="right"/>
              <w:cnfStyle w:val="000000000000" w:firstRow="0" w:lastRow="0" w:firstColumn="0" w:lastColumn="0" w:oddVBand="0" w:evenVBand="0" w:oddHBand="0" w:evenHBand="0" w:firstRowFirstColumn="0" w:firstRowLastColumn="0" w:lastRowFirstColumn="0" w:lastRowLastColumn="0"/>
              <w:rPr>
                <w:b/>
              </w:rPr>
            </w:pPr>
          </w:p>
          <w:p w14:paraId="0CD01F03"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274268F8"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39C1B262"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56E52D98"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311311D0"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439F1A20"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49BA14FE"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02C4262D"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39F92DEB"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2763523D" w14:textId="77777777" w:rsidR="00C1609D" w:rsidRDefault="00C1609D" w:rsidP="00802811">
            <w:pPr>
              <w:jc w:val="right"/>
              <w:cnfStyle w:val="000000000000" w:firstRow="0" w:lastRow="0" w:firstColumn="0" w:lastColumn="0" w:oddVBand="0" w:evenVBand="0" w:oddHBand="0" w:evenHBand="0" w:firstRowFirstColumn="0" w:firstRowLastColumn="0" w:lastRowFirstColumn="0" w:lastRowLastColumn="0"/>
              <w:rPr>
                <w:b/>
              </w:rPr>
            </w:pPr>
          </w:p>
          <w:p w14:paraId="2856ABAE" w14:textId="77777777" w:rsidR="00C1609D" w:rsidRPr="0017246C" w:rsidRDefault="00C1609D" w:rsidP="000E296F">
            <w:pPr>
              <w:ind w:left="0"/>
              <w:cnfStyle w:val="000000000000" w:firstRow="0" w:lastRow="0" w:firstColumn="0" w:lastColumn="0" w:oddVBand="0" w:evenVBand="0" w:oddHBand="0" w:evenHBand="0" w:firstRowFirstColumn="0" w:firstRowLastColumn="0" w:lastRowFirstColumn="0" w:lastRowLastColumn="0"/>
              <w:rPr>
                <w:b/>
              </w:rPr>
            </w:pPr>
          </w:p>
        </w:tc>
      </w:tr>
    </w:tbl>
    <w:p w14:paraId="77A73A33" w14:textId="77777777" w:rsidR="00C1609D" w:rsidRDefault="00C1609D" w:rsidP="000A037F">
      <w:pPr>
        <w:pStyle w:val="Heading2"/>
      </w:pPr>
    </w:p>
    <w:p w14:paraId="6570B6F4" w14:textId="77777777" w:rsidR="000A037F" w:rsidRDefault="000A037F" w:rsidP="00283551">
      <w:pPr>
        <w:pStyle w:val="Heading2"/>
        <w:numPr>
          <w:ilvl w:val="0"/>
          <w:numId w:val="26"/>
        </w:numPr>
      </w:pPr>
      <w:r w:rsidRPr="000A037F">
        <w:t>System Overview</w:t>
      </w:r>
    </w:p>
    <w:p w14:paraId="3027955E" w14:textId="77777777" w:rsidR="000A037F" w:rsidRPr="000A037F" w:rsidRDefault="00283551" w:rsidP="000A037F">
      <w:pPr>
        <w:pStyle w:val="Heading4"/>
        <w:rPr>
          <w:b/>
        </w:rPr>
      </w:pPr>
      <w:r>
        <w:rPr>
          <w:b/>
        </w:rPr>
        <w:t xml:space="preserve">1.1 </w:t>
      </w:r>
      <w:r w:rsidR="000A037F" w:rsidRPr="000A037F">
        <w:rPr>
          <w:b/>
        </w:rPr>
        <w:t>Problem Definition</w:t>
      </w:r>
    </w:p>
    <w:p w14:paraId="799A121C" w14:textId="77777777" w:rsidR="000A037F" w:rsidRDefault="000A037F" w:rsidP="000A037F">
      <w:pPr>
        <w:ind w:firstLine="648"/>
        <w:rPr>
          <w:sz w:val="24"/>
          <w:szCs w:val="24"/>
        </w:rPr>
      </w:pPr>
      <w:r w:rsidRPr="000A037F">
        <w:rPr>
          <w:sz w:val="24"/>
          <w:szCs w:val="24"/>
        </w:rPr>
        <w:t>When diagnosing multiple diseases, a database of disease</w:t>
      </w:r>
      <w:r>
        <w:rPr>
          <w:sz w:val="24"/>
          <w:szCs w:val="24"/>
        </w:rPr>
        <w:t xml:space="preserve"> </w:t>
      </w:r>
      <w:r w:rsidRPr="000A037F">
        <w:rPr>
          <w:sz w:val="24"/>
          <w:szCs w:val="24"/>
        </w:rPr>
        <w:t>information can be a fundamental part of a doctor’s office or a large hospital.  The</w:t>
      </w:r>
      <w:r>
        <w:rPr>
          <w:sz w:val="24"/>
          <w:szCs w:val="24"/>
        </w:rPr>
        <w:t xml:space="preserve"> </w:t>
      </w:r>
      <w:r w:rsidRPr="000A037F">
        <w:rPr>
          <w:sz w:val="24"/>
          <w:szCs w:val="24"/>
        </w:rPr>
        <w:t>absence of such a system could result in several problems:</w:t>
      </w:r>
    </w:p>
    <w:p w14:paraId="26B5A9A5" w14:textId="77777777" w:rsidR="000A037F" w:rsidRDefault="000A037F" w:rsidP="000A037F">
      <w:pPr>
        <w:ind w:left="720"/>
        <w:rPr>
          <w:sz w:val="24"/>
          <w:szCs w:val="24"/>
        </w:rPr>
      </w:pPr>
      <w:r w:rsidRPr="000A037F">
        <w:rPr>
          <w:sz w:val="24"/>
          <w:szCs w:val="24"/>
        </w:rPr>
        <w:sym w:font="Symbol" w:char="F0B7"/>
      </w:r>
      <w:r w:rsidRPr="000A037F">
        <w:rPr>
          <w:sz w:val="24"/>
          <w:szCs w:val="24"/>
        </w:rPr>
        <w:t> It is almost impossible for a doctor to remember all the symptoms of diseases</w:t>
      </w:r>
      <w:r>
        <w:rPr>
          <w:sz w:val="24"/>
          <w:szCs w:val="24"/>
        </w:rPr>
        <w:t xml:space="preserve"> </w:t>
      </w:r>
      <w:r w:rsidRPr="000A037F">
        <w:rPr>
          <w:sz w:val="24"/>
          <w:szCs w:val="24"/>
        </w:rPr>
        <w:t>because everyday something new is discovered.</w:t>
      </w:r>
      <w:r w:rsidRPr="000A037F">
        <w:rPr>
          <w:sz w:val="24"/>
          <w:szCs w:val="24"/>
        </w:rPr>
        <w:br/>
      </w:r>
      <w:r w:rsidRPr="000A037F">
        <w:rPr>
          <w:sz w:val="24"/>
          <w:szCs w:val="24"/>
        </w:rPr>
        <w:sym w:font="Symbol" w:char="F0B7"/>
      </w:r>
      <w:r w:rsidRPr="000A037F">
        <w:rPr>
          <w:sz w:val="24"/>
          <w:szCs w:val="24"/>
        </w:rPr>
        <w:t> Using sources like books and the internet is not very practical in a doctor’s office</w:t>
      </w:r>
      <w:r>
        <w:rPr>
          <w:sz w:val="24"/>
          <w:szCs w:val="24"/>
        </w:rPr>
        <w:t xml:space="preserve"> or at </w:t>
      </w:r>
      <w:r w:rsidRPr="000A037F">
        <w:rPr>
          <w:sz w:val="24"/>
          <w:szCs w:val="24"/>
        </w:rPr>
        <w:t>a hospital because either doctors or patients are under time constraints and</w:t>
      </w:r>
      <w:r>
        <w:rPr>
          <w:sz w:val="24"/>
          <w:szCs w:val="24"/>
        </w:rPr>
        <w:t xml:space="preserve"> need their </w:t>
      </w:r>
      <w:r w:rsidRPr="000A037F">
        <w:rPr>
          <w:sz w:val="24"/>
          <w:szCs w:val="24"/>
        </w:rPr>
        <w:t>time free.</w:t>
      </w:r>
      <w:r w:rsidRPr="000A037F">
        <w:rPr>
          <w:sz w:val="24"/>
          <w:szCs w:val="24"/>
        </w:rPr>
        <w:br/>
      </w:r>
      <w:r w:rsidRPr="000A037F">
        <w:rPr>
          <w:sz w:val="24"/>
          <w:szCs w:val="24"/>
        </w:rPr>
        <w:sym w:font="Symbol" w:char="F0B7"/>
      </w:r>
      <w:r w:rsidRPr="000A037F">
        <w:rPr>
          <w:sz w:val="24"/>
          <w:szCs w:val="24"/>
        </w:rPr>
        <w:t> Doctors have to keep track of patient’s current medication and medications</w:t>
      </w:r>
      <w:r>
        <w:rPr>
          <w:sz w:val="24"/>
          <w:szCs w:val="24"/>
        </w:rPr>
        <w:t xml:space="preserve"> </w:t>
      </w:r>
      <w:r w:rsidRPr="000A037F">
        <w:rPr>
          <w:sz w:val="24"/>
          <w:szCs w:val="24"/>
        </w:rPr>
        <w:t>prescribed by the diagnosis system.</w:t>
      </w:r>
    </w:p>
    <w:p w14:paraId="2239E0F5" w14:textId="77777777" w:rsidR="000A037F" w:rsidRDefault="000A037F" w:rsidP="000A037F">
      <w:pPr>
        <w:ind w:left="720"/>
        <w:rPr>
          <w:sz w:val="24"/>
          <w:szCs w:val="24"/>
        </w:rPr>
      </w:pPr>
      <w:r w:rsidRPr="000A037F">
        <w:rPr>
          <w:sz w:val="24"/>
          <w:szCs w:val="24"/>
        </w:rPr>
        <w:sym w:font="Symbol" w:char="F0B7"/>
      </w:r>
      <w:r w:rsidRPr="000A037F">
        <w:rPr>
          <w:sz w:val="24"/>
          <w:szCs w:val="24"/>
        </w:rPr>
        <w:t> Some diseases have similar symptoms preventing doctors from easily narrowing</w:t>
      </w:r>
      <w:r w:rsidR="006A02D4">
        <w:rPr>
          <w:sz w:val="24"/>
          <w:szCs w:val="24"/>
        </w:rPr>
        <w:t xml:space="preserve"> </w:t>
      </w:r>
      <w:r w:rsidRPr="000A037F">
        <w:rPr>
          <w:sz w:val="24"/>
          <w:szCs w:val="24"/>
        </w:rPr>
        <w:t>down possible diseases.  Doctors need to be able to do this swiftly and quickly so</w:t>
      </w:r>
      <w:r w:rsidR="006A02D4">
        <w:rPr>
          <w:sz w:val="24"/>
          <w:szCs w:val="24"/>
        </w:rPr>
        <w:t xml:space="preserve"> </w:t>
      </w:r>
      <w:r w:rsidRPr="000A037F">
        <w:rPr>
          <w:sz w:val="24"/>
          <w:szCs w:val="24"/>
        </w:rPr>
        <w:t>that they can discuss the matter at hand.</w:t>
      </w:r>
    </w:p>
    <w:p w14:paraId="2177CB75" w14:textId="77777777" w:rsidR="000A037F" w:rsidRDefault="00283551" w:rsidP="000A037F">
      <w:pPr>
        <w:rPr>
          <w:sz w:val="24"/>
          <w:szCs w:val="24"/>
        </w:rPr>
      </w:pPr>
      <w:r>
        <w:rPr>
          <w:rStyle w:val="Heading4Char"/>
          <w:b/>
        </w:rPr>
        <w:t xml:space="preserve">1.2 </w:t>
      </w:r>
      <w:r w:rsidR="000A037F" w:rsidRPr="000A037F">
        <w:rPr>
          <w:rStyle w:val="Heading4Char"/>
          <w:b/>
        </w:rPr>
        <w:t>Proposed Solution</w:t>
      </w:r>
    </w:p>
    <w:p w14:paraId="0BC500AD" w14:textId="77777777" w:rsidR="006A02D4" w:rsidRDefault="000A037F" w:rsidP="006A02D4">
      <w:pPr>
        <w:ind w:firstLine="648"/>
        <w:rPr>
          <w:sz w:val="24"/>
          <w:szCs w:val="24"/>
        </w:rPr>
      </w:pPr>
      <w:r w:rsidRPr="000A037F">
        <w:rPr>
          <w:sz w:val="24"/>
          <w:szCs w:val="24"/>
        </w:rPr>
        <w:t>This project seeks to address the problem by developing a Disease</w:t>
      </w:r>
      <w:r w:rsidR="006A02D4">
        <w:rPr>
          <w:sz w:val="24"/>
          <w:szCs w:val="24"/>
        </w:rPr>
        <w:t xml:space="preserve"> Recognition</w:t>
      </w:r>
      <w:r w:rsidRPr="000A037F">
        <w:rPr>
          <w:sz w:val="24"/>
          <w:szCs w:val="24"/>
        </w:rPr>
        <w:t xml:space="preserve"> System which would query an extensive database of symptoms and</w:t>
      </w:r>
      <w:r w:rsidR="006A02D4">
        <w:rPr>
          <w:sz w:val="24"/>
          <w:szCs w:val="24"/>
        </w:rPr>
        <w:t xml:space="preserve"> </w:t>
      </w:r>
      <w:r w:rsidRPr="000A037F">
        <w:rPr>
          <w:sz w:val="24"/>
          <w:szCs w:val="24"/>
        </w:rPr>
        <w:t>associated diseases.</w:t>
      </w:r>
      <w:r w:rsidR="006A02D4">
        <w:rPr>
          <w:sz w:val="24"/>
          <w:szCs w:val="24"/>
        </w:rPr>
        <w:t xml:space="preserve"> </w:t>
      </w:r>
      <w:r w:rsidRPr="000A037F">
        <w:rPr>
          <w:sz w:val="24"/>
          <w:szCs w:val="24"/>
        </w:rPr>
        <w:t>This software system must be portable and platform independent (if possible).  The</w:t>
      </w:r>
      <w:r w:rsidR="006A02D4">
        <w:rPr>
          <w:sz w:val="24"/>
          <w:szCs w:val="24"/>
        </w:rPr>
        <w:t xml:space="preserve"> </w:t>
      </w:r>
      <w:r w:rsidRPr="000A037F">
        <w:rPr>
          <w:sz w:val="24"/>
          <w:szCs w:val="24"/>
        </w:rPr>
        <w:t xml:space="preserve">recommended software development includes </w:t>
      </w:r>
      <w:r w:rsidR="006A02D4">
        <w:rPr>
          <w:sz w:val="24"/>
          <w:szCs w:val="24"/>
        </w:rPr>
        <w:t>PHP enabled html web</w:t>
      </w:r>
      <w:r w:rsidRPr="000A037F">
        <w:rPr>
          <w:sz w:val="24"/>
          <w:szCs w:val="24"/>
        </w:rPr>
        <w:t xml:space="preserve"> front-end, and </w:t>
      </w:r>
      <w:r w:rsidR="006A02D4">
        <w:rPr>
          <w:sz w:val="24"/>
          <w:szCs w:val="24"/>
        </w:rPr>
        <w:t>MySQL</w:t>
      </w:r>
      <w:r w:rsidRPr="000A037F">
        <w:rPr>
          <w:sz w:val="24"/>
          <w:szCs w:val="24"/>
        </w:rPr>
        <w:t xml:space="preserve"> as the back-end DBMS because it allows for processing of large volumes of</w:t>
      </w:r>
      <w:r w:rsidR="006A02D4">
        <w:rPr>
          <w:sz w:val="24"/>
          <w:szCs w:val="24"/>
        </w:rPr>
        <w:t xml:space="preserve"> </w:t>
      </w:r>
      <w:r w:rsidRPr="000A037F">
        <w:rPr>
          <w:sz w:val="24"/>
          <w:szCs w:val="24"/>
        </w:rPr>
        <w:t>information.</w:t>
      </w:r>
    </w:p>
    <w:p w14:paraId="1FB7B707" w14:textId="77777777" w:rsidR="006A02D4" w:rsidRDefault="000A037F" w:rsidP="006A02D4">
      <w:pPr>
        <w:rPr>
          <w:sz w:val="24"/>
          <w:szCs w:val="24"/>
        </w:rPr>
      </w:pPr>
      <w:r w:rsidRPr="006A02D4">
        <w:rPr>
          <w:rStyle w:val="Heading4Char"/>
          <w:b/>
        </w:rPr>
        <w:t>O</w:t>
      </w:r>
      <w:r w:rsidR="006A02D4" w:rsidRPr="006A02D4">
        <w:rPr>
          <w:rStyle w:val="Heading4Char"/>
          <w:b/>
        </w:rPr>
        <w:t>verview of Storage Requirements</w:t>
      </w:r>
    </w:p>
    <w:p w14:paraId="65F55AA3" w14:textId="77777777" w:rsidR="006A02D4" w:rsidRDefault="000A037F" w:rsidP="006A02D4">
      <w:pPr>
        <w:ind w:firstLine="648"/>
        <w:rPr>
          <w:sz w:val="24"/>
          <w:szCs w:val="24"/>
        </w:rPr>
      </w:pPr>
      <w:r w:rsidRPr="000A037F">
        <w:rPr>
          <w:sz w:val="24"/>
          <w:szCs w:val="24"/>
        </w:rPr>
        <w:t>It is anticipated that the system will contain the following main information entities:</w:t>
      </w:r>
    </w:p>
    <w:p w14:paraId="10A309EA" w14:textId="77777777" w:rsidR="006A02D4" w:rsidRDefault="000A037F" w:rsidP="006A02D4">
      <w:pPr>
        <w:ind w:left="720"/>
        <w:rPr>
          <w:sz w:val="24"/>
          <w:szCs w:val="24"/>
        </w:rPr>
      </w:pPr>
      <w:r w:rsidRPr="000A037F">
        <w:rPr>
          <w:sz w:val="24"/>
          <w:szCs w:val="24"/>
        </w:rPr>
        <w:sym w:font="Symbol" w:char="F0B7"/>
      </w:r>
      <w:r w:rsidRPr="000A037F">
        <w:rPr>
          <w:sz w:val="24"/>
          <w:szCs w:val="24"/>
        </w:rPr>
        <w:t> Disease Definition</w:t>
      </w:r>
    </w:p>
    <w:p w14:paraId="59C022A9" w14:textId="77777777" w:rsidR="006A02D4" w:rsidRDefault="000A037F" w:rsidP="006A02D4">
      <w:pPr>
        <w:ind w:left="720"/>
        <w:rPr>
          <w:sz w:val="24"/>
          <w:szCs w:val="24"/>
        </w:rPr>
      </w:pPr>
      <w:r w:rsidRPr="000A037F">
        <w:rPr>
          <w:sz w:val="24"/>
          <w:szCs w:val="24"/>
        </w:rPr>
        <w:sym w:font="Symbol" w:char="F0B7"/>
      </w:r>
      <w:r w:rsidRPr="000A037F">
        <w:rPr>
          <w:sz w:val="24"/>
          <w:szCs w:val="24"/>
        </w:rPr>
        <w:t> Disease Category</w:t>
      </w:r>
    </w:p>
    <w:p w14:paraId="3AFE8044" w14:textId="77777777" w:rsidR="006A02D4" w:rsidRDefault="000A037F" w:rsidP="006A02D4">
      <w:pPr>
        <w:ind w:left="720"/>
        <w:rPr>
          <w:sz w:val="24"/>
          <w:szCs w:val="24"/>
        </w:rPr>
      </w:pPr>
      <w:r w:rsidRPr="000A037F">
        <w:rPr>
          <w:sz w:val="24"/>
          <w:szCs w:val="24"/>
        </w:rPr>
        <w:sym w:font="Symbol" w:char="F0B7"/>
      </w:r>
      <w:r w:rsidRPr="000A037F">
        <w:rPr>
          <w:sz w:val="24"/>
          <w:szCs w:val="24"/>
        </w:rPr>
        <w:t> Disease Symptoms</w:t>
      </w:r>
    </w:p>
    <w:p w14:paraId="508B867F" w14:textId="77777777" w:rsidR="006A02D4" w:rsidRDefault="000A037F" w:rsidP="006A02D4">
      <w:pPr>
        <w:ind w:left="720"/>
        <w:rPr>
          <w:sz w:val="24"/>
          <w:szCs w:val="24"/>
        </w:rPr>
      </w:pPr>
      <w:r w:rsidRPr="000A037F">
        <w:rPr>
          <w:sz w:val="24"/>
          <w:szCs w:val="24"/>
        </w:rPr>
        <w:sym w:font="Symbol" w:char="F0B7"/>
      </w:r>
      <w:r w:rsidRPr="000A037F">
        <w:rPr>
          <w:sz w:val="24"/>
          <w:szCs w:val="24"/>
        </w:rPr>
        <w:t> Disease Treatments</w:t>
      </w:r>
    </w:p>
    <w:p w14:paraId="13B38F28" w14:textId="77777777" w:rsidR="006A02D4" w:rsidRDefault="000A037F" w:rsidP="006A02D4">
      <w:pPr>
        <w:ind w:left="720"/>
        <w:rPr>
          <w:sz w:val="24"/>
          <w:szCs w:val="24"/>
        </w:rPr>
      </w:pPr>
      <w:r w:rsidRPr="000A037F">
        <w:rPr>
          <w:sz w:val="24"/>
          <w:szCs w:val="24"/>
        </w:rPr>
        <w:sym w:font="Symbol" w:char="F0B7"/>
      </w:r>
      <w:r w:rsidRPr="000A037F">
        <w:rPr>
          <w:sz w:val="24"/>
          <w:szCs w:val="24"/>
        </w:rPr>
        <w:t> Prescription Log</w:t>
      </w:r>
    </w:p>
    <w:p w14:paraId="6A879CEA" w14:textId="77777777" w:rsidR="006A02D4" w:rsidRDefault="000A037F" w:rsidP="006A02D4">
      <w:pPr>
        <w:ind w:left="720"/>
        <w:rPr>
          <w:sz w:val="24"/>
          <w:szCs w:val="24"/>
        </w:rPr>
      </w:pPr>
      <w:r w:rsidRPr="000A037F">
        <w:rPr>
          <w:sz w:val="24"/>
          <w:szCs w:val="24"/>
        </w:rPr>
        <w:sym w:font="Symbol" w:char="F0B7"/>
      </w:r>
      <w:r w:rsidRPr="000A037F">
        <w:rPr>
          <w:sz w:val="24"/>
          <w:szCs w:val="24"/>
        </w:rPr>
        <w:t> Patients</w:t>
      </w:r>
    </w:p>
    <w:p w14:paraId="6F9B9D5D" w14:textId="77777777" w:rsidR="006A02D4" w:rsidRDefault="000A037F" w:rsidP="006A02D4">
      <w:pPr>
        <w:ind w:left="720"/>
        <w:rPr>
          <w:sz w:val="24"/>
          <w:szCs w:val="24"/>
        </w:rPr>
      </w:pPr>
      <w:r w:rsidRPr="000A037F">
        <w:rPr>
          <w:sz w:val="24"/>
          <w:szCs w:val="24"/>
        </w:rPr>
        <w:sym w:font="Symbol" w:char="F0B7"/>
      </w:r>
      <w:r w:rsidRPr="000A037F">
        <w:rPr>
          <w:sz w:val="24"/>
          <w:szCs w:val="24"/>
        </w:rPr>
        <w:t> Patients Medical History</w:t>
      </w:r>
    </w:p>
    <w:p w14:paraId="3FF0E941" w14:textId="77777777" w:rsidR="000A037F" w:rsidRPr="000A037F" w:rsidRDefault="000A037F" w:rsidP="006A02D4">
      <w:pPr>
        <w:ind w:left="720"/>
        <w:rPr>
          <w:sz w:val="24"/>
          <w:szCs w:val="24"/>
        </w:rPr>
      </w:pPr>
      <w:r w:rsidRPr="000A037F">
        <w:rPr>
          <w:sz w:val="24"/>
          <w:szCs w:val="24"/>
        </w:rPr>
        <w:sym w:font="Symbol" w:char="F0B7"/>
      </w:r>
      <w:r w:rsidRPr="000A037F">
        <w:rPr>
          <w:sz w:val="24"/>
          <w:szCs w:val="24"/>
        </w:rPr>
        <w:t> Physicians</w:t>
      </w:r>
    </w:p>
    <w:p w14:paraId="18312ED1" w14:textId="77777777" w:rsidR="006A02D4" w:rsidRDefault="006A02D4" w:rsidP="006A02D4">
      <w:pPr>
        <w:rPr>
          <w:sz w:val="24"/>
          <w:szCs w:val="24"/>
        </w:rPr>
      </w:pPr>
      <w:r w:rsidRPr="006A02D4">
        <w:rPr>
          <w:rStyle w:val="Heading4Char"/>
          <w:b/>
        </w:rPr>
        <w:t>Anticipated Outputs</w:t>
      </w:r>
      <w:r w:rsidR="000A037F" w:rsidRPr="000A037F">
        <w:rPr>
          <w:sz w:val="24"/>
          <w:szCs w:val="24"/>
        </w:rPr>
        <w:br/>
        <w:t>It will be possible to input symptoms and receive a list of possible diseases associated</w:t>
      </w:r>
      <w:r>
        <w:rPr>
          <w:sz w:val="24"/>
          <w:szCs w:val="24"/>
        </w:rPr>
        <w:t xml:space="preserve"> </w:t>
      </w:r>
      <w:r w:rsidR="000A037F" w:rsidRPr="000A037F">
        <w:rPr>
          <w:sz w:val="24"/>
          <w:szCs w:val="24"/>
        </w:rPr>
        <w:t>with the symptom. Operations will be provided to extract and display the following</w:t>
      </w:r>
      <w:r>
        <w:rPr>
          <w:sz w:val="24"/>
          <w:szCs w:val="24"/>
        </w:rPr>
        <w:t xml:space="preserve"> </w:t>
      </w:r>
      <w:r w:rsidR="000A037F" w:rsidRPr="000A037F">
        <w:rPr>
          <w:sz w:val="24"/>
          <w:szCs w:val="24"/>
        </w:rPr>
        <w:t xml:space="preserve">information from </w:t>
      </w:r>
      <w:r w:rsidR="000A037F" w:rsidRPr="000A037F">
        <w:rPr>
          <w:sz w:val="24"/>
          <w:szCs w:val="24"/>
        </w:rPr>
        <w:lastRenderedPageBreak/>
        <w:t>the above mentioned information entities. Some of the more prominent</w:t>
      </w:r>
      <w:r>
        <w:rPr>
          <w:sz w:val="24"/>
          <w:szCs w:val="24"/>
        </w:rPr>
        <w:t xml:space="preserve"> </w:t>
      </w:r>
      <w:r w:rsidR="000A037F" w:rsidRPr="000A037F">
        <w:rPr>
          <w:sz w:val="24"/>
          <w:szCs w:val="24"/>
        </w:rPr>
        <w:t>outputs are as</w:t>
      </w:r>
      <w:r>
        <w:rPr>
          <w:sz w:val="24"/>
          <w:szCs w:val="24"/>
        </w:rPr>
        <w:t xml:space="preserve"> </w:t>
      </w:r>
      <w:r w:rsidR="000A037F" w:rsidRPr="000A037F">
        <w:rPr>
          <w:sz w:val="24"/>
          <w:szCs w:val="24"/>
        </w:rPr>
        <w:t>follows:</w:t>
      </w:r>
    </w:p>
    <w:p w14:paraId="31DDD75A" w14:textId="77777777" w:rsidR="006A02D4" w:rsidRDefault="000A037F" w:rsidP="006A02D4">
      <w:pPr>
        <w:ind w:left="720"/>
        <w:rPr>
          <w:sz w:val="24"/>
          <w:szCs w:val="24"/>
        </w:rPr>
      </w:pPr>
      <w:r w:rsidRPr="000A037F">
        <w:rPr>
          <w:sz w:val="24"/>
          <w:szCs w:val="24"/>
        </w:rPr>
        <w:sym w:font="Symbol" w:char="F0B7"/>
      </w:r>
      <w:r w:rsidRPr="000A037F">
        <w:rPr>
          <w:sz w:val="24"/>
          <w:szCs w:val="24"/>
        </w:rPr>
        <w:t> Disease Master Listings</w:t>
      </w:r>
    </w:p>
    <w:p w14:paraId="269B5FDA" w14:textId="77777777" w:rsidR="006A02D4" w:rsidRDefault="000A037F" w:rsidP="006A02D4">
      <w:pPr>
        <w:ind w:left="720"/>
        <w:rPr>
          <w:sz w:val="24"/>
          <w:szCs w:val="24"/>
        </w:rPr>
      </w:pPr>
      <w:r w:rsidRPr="000A037F">
        <w:rPr>
          <w:sz w:val="24"/>
          <w:szCs w:val="24"/>
        </w:rPr>
        <w:sym w:font="Symbol" w:char="F0B7"/>
      </w:r>
      <w:r w:rsidRPr="000A037F">
        <w:rPr>
          <w:sz w:val="24"/>
          <w:szCs w:val="24"/>
        </w:rPr>
        <w:t> Symptoms Master Listings</w:t>
      </w:r>
    </w:p>
    <w:p w14:paraId="31B904F7" w14:textId="77777777" w:rsidR="006A02D4" w:rsidRDefault="000A037F" w:rsidP="006A02D4">
      <w:pPr>
        <w:ind w:left="720"/>
        <w:rPr>
          <w:sz w:val="24"/>
          <w:szCs w:val="24"/>
        </w:rPr>
      </w:pPr>
      <w:r w:rsidRPr="000A037F">
        <w:rPr>
          <w:sz w:val="24"/>
          <w:szCs w:val="24"/>
        </w:rPr>
        <w:sym w:font="Symbol" w:char="F0B7"/>
      </w:r>
      <w:r w:rsidRPr="000A037F">
        <w:rPr>
          <w:sz w:val="24"/>
          <w:szCs w:val="24"/>
        </w:rPr>
        <w:t> Treatment Master Listings</w:t>
      </w:r>
    </w:p>
    <w:p w14:paraId="2200383F" w14:textId="77777777" w:rsidR="006A02D4" w:rsidRDefault="000A037F" w:rsidP="006A02D4">
      <w:pPr>
        <w:ind w:left="720"/>
        <w:rPr>
          <w:sz w:val="24"/>
          <w:szCs w:val="24"/>
        </w:rPr>
      </w:pPr>
      <w:r w:rsidRPr="000A037F">
        <w:rPr>
          <w:sz w:val="24"/>
          <w:szCs w:val="24"/>
        </w:rPr>
        <w:sym w:font="Symbol" w:char="F0B7"/>
      </w:r>
      <w:r w:rsidRPr="000A037F">
        <w:rPr>
          <w:sz w:val="24"/>
          <w:szCs w:val="24"/>
        </w:rPr>
        <w:t> Medication Master Listings</w:t>
      </w:r>
    </w:p>
    <w:p w14:paraId="7D7A8B6B" w14:textId="77777777" w:rsidR="006A02D4" w:rsidRDefault="000A037F" w:rsidP="006A02D4">
      <w:pPr>
        <w:ind w:left="720"/>
        <w:rPr>
          <w:sz w:val="24"/>
          <w:szCs w:val="24"/>
        </w:rPr>
      </w:pPr>
      <w:r w:rsidRPr="000A037F">
        <w:rPr>
          <w:sz w:val="24"/>
          <w:szCs w:val="24"/>
        </w:rPr>
        <w:sym w:font="Symbol" w:char="F0B7"/>
      </w:r>
      <w:r w:rsidRPr="000A037F">
        <w:rPr>
          <w:sz w:val="24"/>
          <w:szCs w:val="24"/>
        </w:rPr>
        <w:t> Physician Master Listings</w:t>
      </w:r>
    </w:p>
    <w:p w14:paraId="61439376" w14:textId="77777777" w:rsidR="006A02D4" w:rsidRDefault="000A037F" w:rsidP="006A02D4">
      <w:pPr>
        <w:ind w:left="720"/>
        <w:rPr>
          <w:sz w:val="24"/>
          <w:szCs w:val="24"/>
        </w:rPr>
      </w:pPr>
      <w:r w:rsidRPr="000A037F">
        <w:rPr>
          <w:sz w:val="24"/>
          <w:szCs w:val="24"/>
        </w:rPr>
        <w:sym w:font="Symbol" w:char="F0B7"/>
      </w:r>
      <w:r w:rsidRPr="000A037F">
        <w:rPr>
          <w:sz w:val="24"/>
          <w:szCs w:val="24"/>
        </w:rPr>
        <w:t> Medical History Master Listings</w:t>
      </w:r>
    </w:p>
    <w:p w14:paraId="787CFEFD" w14:textId="77777777" w:rsidR="000A037F" w:rsidRDefault="000A037F" w:rsidP="006A02D4">
      <w:pPr>
        <w:ind w:left="720"/>
        <w:rPr>
          <w:sz w:val="24"/>
          <w:szCs w:val="24"/>
        </w:rPr>
      </w:pPr>
      <w:r w:rsidRPr="000A037F">
        <w:rPr>
          <w:sz w:val="24"/>
          <w:szCs w:val="24"/>
        </w:rPr>
        <w:sym w:font="Symbol" w:char="F0B7"/>
      </w:r>
      <w:r w:rsidRPr="000A037F">
        <w:rPr>
          <w:sz w:val="24"/>
          <w:szCs w:val="24"/>
        </w:rPr>
        <w:t> Patient Master Listings</w:t>
      </w:r>
    </w:p>
    <w:p w14:paraId="6E4F2A0A" w14:textId="77777777" w:rsidR="00802811" w:rsidRDefault="00802811" w:rsidP="00802811">
      <w:pPr>
        <w:pStyle w:val="Heading2"/>
      </w:pPr>
    </w:p>
    <w:p w14:paraId="6E0CC4D4" w14:textId="77777777" w:rsidR="00802811" w:rsidRPr="00802811" w:rsidRDefault="00283551" w:rsidP="00802811">
      <w:r>
        <w:rPr>
          <w:rFonts w:asciiTheme="majorHAnsi" w:eastAsiaTheme="majorEastAsia" w:hAnsiTheme="majorHAnsi" w:cstheme="majorBidi"/>
          <w:b/>
          <w:bCs/>
          <w:caps/>
          <w:color w:val="C00000"/>
          <w:spacing w:val="20"/>
          <w:sz w:val="24"/>
          <w:szCs w:val="24"/>
        </w:rPr>
        <w:t xml:space="preserve">1.3 </w:t>
      </w:r>
      <w:r w:rsidR="00802811">
        <w:rPr>
          <w:rFonts w:asciiTheme="majorHAnsi" w:eastAsiaTheme="majorEastAsia" w:hAnsiTheme="majorHAnsi" w:cstheme="majorBidi"/>
          <w:b/>
          <w:bCs/>
          <w:caps/>
          <w:color w:val="C00000"/>
          <w:spacing w:val="20"/>
          <w:sz w:val="24"/>
          <w:szCs w:val="24"/>
        </w:rPr>
        <w:t>Object-Flow Diagram</w:t>
      </w:r>
    </w:p>
    <w:p w14:paraId="7AE7FB50" w14:textId="77777777" w:rsidR="00802811" w:rsidRPr="000A037F" w:rsidRDefault="00640EED" w:rsidP="006A02D4">
      <w:pPr>
        <w:ind w:left="720"/>
        <w:rPr>
          <w:sz w:val="24"/>
          <w:szCs w:val="24"/>
        </w:rPr>
      </w:pPr>
      <w:r>
        <w:rPr>
          <w:rFonts w:asciiTheme="majorHAnsi" w:eastAsiaTheme="majorEastAsia" w:hAnsiTheme="majorHAnsi" w:cstheme="majorBidi"/>
          <w:b/>
          <w:bCs/>
          <w:caps/>
          <w:noProof/>
          <w:color w:val="C00000"/>
          <w:spacing w:val="20"/>
          <w:sz w:val="24"/>
          <w:szCs w:val="24"/>
          <w:lang w:eastAsia="en-US"/>
        </w:rPr>
        <w:drawing>
          <wp:inline distT="0" distB="0" distL="0" distR="0" wp14:anchorId="11633FEB" wp14:editId="2797C861">
            <wp:extent cx="5677196" cy="4709160"/>
            <wp:effectExtent l="0" t="0" r="0" b="0"/>
            <wp:docPr id="1" name="Picture 1" descr="C:\Users\peter\AppData\Local\Microsoft\Windows\INetCache\Content.Word\O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eter\AppData\Local\Microsoft\Windows\INetCache\Content.Word\OF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2462" cy="4721823"/>
                    </a:xfrm>
                    <a:prstGeom prst="rect">
                      <a:avLst/>
                    </a:prstGeom>
                    <a:noFill/>
                    <a:ln>
                      <a:noFill/>
                    </a:ln>
                  </pic:spPr>
                </pic:pic>
              </a:graphicData>
            </a:graphic>
          </wp:inline>
        </w:drawing>
      </w:r>
    </w:p>
    <w:p w14:paraId="30A12778" w14:textId="77777777" w:rsidR="00246C2F" w:rsidRPr="00246C2F" w:rsidRDefault="00246C2F" w:rsidP="00246C2F">
      <w:pPr>
        <w:ind w:firstLine="648"/>
        <w:rPr>
          <w:sz w:val="24"/>
          <w:szCs w:val="24"/>
        </w:rPr>
      </w:pPr>
    </w:p>
    <w:p w14:paraId="317406BA" w14:textId="77777777" w:rsidR="00C56FC4" w:rsidRDefault="00C56FC4">
      <w:pPr>
        <w:pStyle w:val="Heading2"/>
      </w:pPr>
    </w:p>
    <w:p w14:paraId="4B32E922" w14:textId="77777777" w:rsidR="00934F03" w:rsidRDefault="00283551" w:rsidP="00934F03">
      <w:pPr>
        <w:rPr>
          <w:rFonts w:asciiTheme="majorHAnsi" w:eastAsiaTheme="majorEastAsia" w:hAnsiTheme="majorHAnsi" w:cstheme="majorBidi"/>
          <w:b/>
          <w:bCs/>
          <w:caps/>
          <w:color w:val="C00000"/>
          <w:spacing w:val="20"/>
          <w:sz w:val="24"/>
          <w:szCs w:val="24"/>
        </w:rPr>
      </w:pPr>
      <w:r>
        <w:rPr>
          <w:rFonts w:asciiTheme="majorHAnsi" w:eastAsiaTheme="majorEastAsia" w:hAnsiTheme="majorHAnsi" w:cstheme="majorBidi"/>
          <w:b/>
          <w:bCs/>
          <w:caps/>
          <w:color w:val="C00000"/>
          <w:spacing w:val="20"/>
          <w:sz w:val="24"/>
          <w:szCs w:val="24"/>
        </w:rPr>
        <w:t xml:space="preserve">1.4 </w:t>
      </w:r>
      <w:r w:rsidR="00802811">
        <w:rPr>
          <w:rFonts w:asciiTheme="majorHAnsi" w:eastAsiaTheme="majorEastAsia" w:hAnsiTheme="majorHAnsi" w:cstheme="majorBidi"/>
          <w:b/>
          <w:bCs/>
          <w:caps/>
          <w:color w:val="C00000"/>
          <w:spacing w:val="20"/>
          <w:sz w:val="24"/>
          <w:szCs w:val="24"/>
        </w:rPr>
        <w:t>Information Topology Chart</w:t>
      </w:r>
    </w:p>
    <w:p w14:paraId="7B2695D7" w14:textId="77777777" w:rsidR="00934F03" w:rsidRDefault="00DC7CB2" w:rsidP="00802811">
      <w:pPr>
        <w:rPr>
          <w:rFonts w:asciiTheme="majorHAnsi" w:eastAsiaTheme="majorEastAsia" w:hAnsiTheme="majorHAnsi" w:cstheme="majorBidi"/>
          <w:b/>
          <w:bCs/>
          <w:caps/>
          <w:color w:val="C00000"/>
          <w:spacing w:val="20"/>
          <w:sz w:val="24"/>
          <w:szCs w:val="24"/>
        </w:rPr>
      </w:pPr>
      <w:r>
        <w:rPr>
          <w:rFonts w:asciiTheme="majorHAnsi" w:eastAsiaTheme="majorEastAsia" w:hAnsiTheme="majorHAnsi" w:cstheme="majorBidi"/>
          <w:b/>
          <w:bCs/>
          <w:caps/>
          <w:color w:val="C00000"/>
          <w:spacing w:val="20"/>
          <w:sz w:val="24"/>
          <w:szCs w:val="24"/>
        </w:rPr>
        <w:pict w14:anchorId="04EEF8F3">
          <v:shape id="_x0000_i1025" type="#_x0000_t75" style="width:436pt;height:476pt">
            <v:imagedata r:id="rId13" o:title="ITC"/>
          </v:shape>
        </w:pict>
      </w:r>
    </w:p>
    <w:p w14:paraId="124F46CE" w14:textId="77777777" w:rsidR="009822D2" w:rsidRDefault="009822D2" w:rsidP="00802811">
      <w:pPr>
        <w:rPr>
          <w:rFonts w:asciiTheme="majorHAnsi" w:eastAsiaTheme="majorEastAsia" w:hAnsiTheme="majorHAnsi" w:cstheme="majorBidi"/>
          <w:b/>
          <w:bCs/>
          <w:caps/>
          <w:color w:val="C00000"/>
          <w:spacing w:val="20"/>
          <w:sz w:val="24"/>
          <w:szCs w:val="24"/>
        </w:rPr>
      </w:pPr>
    </w:p>
    <w:p w14:paraId="065BFD52" w14:textId="77777777" w:rsidR="009822D2" w:rsidRDefault="009822D2" w:rsidP="00802811">
      <w:pPr>
        <w:rPr>
          <w:rFonts w:asciiTheme="majorHAnsi" w:eastAsiaTheme="majorEastAsia" w:hAnsiTheme="majorHAnsi" w:cstheme="majorBidi"/>
          <w:b/>
          <w:bCs/>
          <w:caps/>
          <w:color w:val="C00000"/>
          <w:spacing w:val="20"/>
          <w:sz w:val="24"/>
          <w:szCs w:val="24"/>
        </w:rPr>
      </w:pPr>
    </w:p>
    <w:p w14:paraId="1211D3E9" w14:textId="77777777" w:rsidR="009822D2" w:rsidRDefault="009822D2" w:rsidP="00802811">
      <w:pPr>
        <w:rPr>
          <w:rFonts w:asciiTheme="majorHAnsi" w:eastAsiaTheme="majorEastAsia" w:hAnsiTheme="majorHAnsi" w:cstheme="majorBidi"/>
          <w:b/>
          <w:bCs/>
          <w:caps/>
          <w:color w:val="C00000"/>
          <w:spacing w:val="20"/>
          <w:sz w:val="24"/>
          <w:szCs w:val="24"/>
        </w:rPr>
      </w:pPr>
    </w:p>
    <w:p w14:paraId="50FB500F" w14:textId="77777777" w:rsidR="009822D2" w:rsidRDefault="009822D2" w:rsidP="00802811">
      <w:pPr>
        <w:rPr>
          <w:rFonts w:asciiTheme="majorHAnsi" w:eastAsiaTheme="majorEastAsia" w:hAnsiTheme="majorHAnsi" w:cstheme="majorBidi"/>
          <w:b/>
          <w:bCs/>
          <w:caps/>
          <w:color w:val="C00000"/>
          <w:spacing w:val="20"/>
          <w:sz w:val="24"/>
          <w:szCs w:val="24"/>
        </w:rPr>
      </w:pPr>
    </w:p>
    <w:p w14:paraId="543B350D" w14:textId="77777777" w:rsidR="009822D2" w:rsidRDefault="009822D2" w:rsidP="00802811">
      <w:pPr>
        <w:rPr>
          <w:rFonts w:asciiTheme="majorHAnsi" w:eastAsiaTheme="majorEastAsia" w:hAnsiTheme="majorHAnsi" w:cstheme="majorBidi"/>
          <w:b/>
          <w:bCs/>
          <w:caps/>
          <w:color w:val="C00000"/>
          <w:spacing w:val="20"/>
          <w:sz w:val="24"/>
          <w:szCs w:val="24"/>
        </w:rPr>
      </w:pPr>
    </w:p>
    <w:p w14:paraId="7E6F193F" w14:textId="77777777" w:rsidR="009822D2" w:rsidRDefault="009822D2" w:rsidP="00802811">
      <w:pPr>
        <w:rPr>
          <w:rFonts w:asciiTheme="majorHAnsi" w:eastAsiaTheme="majorEastAsia" w:hAnsiTheme="majorHAnsi" w:cstheme="majorBidi"/>
          <w:b/>
          <w:bCs/>
          <w:caps/>
          <w:color w:val="C00000"/>
          <w:spacing w:val="20"/>
          <w:sz w:val="24"/>
          <w:szCs w:val="24"/>
        </w:rPr>
      </w:pPr>
    </w:p>
    <w:p w14:paraId="07288AD0" w14:textId="77777777" w:rsidR="009822D2" w:rsidRDefault="009822D2" w:rsidP="009822D2">
      <w:pPr>
        <w:pStyle w:val="Heading2"/>
      </w:pPr>
    </w:p>
    <w:p w14:paraId="39620A08" w14:textId="77777777" w:rsidR="000E296F" w:rsidRDefault="00283551" w:rsidP="006C4916">
      <w:pPr>
        <w:pStyle w:val="Heading2"/>
      </w:pPr>
      <w:r>
        <w:t xml:space="preserve">2. </w:t>
      </w:r>
      <w:r w:rsidR="009822D2">
        <w:t>Storage Requirements</w:t>
      </w:r>
    </w:p>
    <w:p w14:paraId="01279ECA" w14:textId="77777777" w:rsidR="000E296F" w:rsidRDefault="000E296F" w:rsidP="009822D2"/>
    <w:p w14:paraId="6803629A" w14:textId="77777777" w:rsidR="006C4916" w:rsidRDefault="006C4916" w:rsidP="006C4916">
      <w:r>
        <w:t>The main storage requirements of the system will be covered below. Each of the conventions used within the storage requirements are listed below:</w:t>
      </w:r>
    </w:p>
    <w:p w14:paraId="64EAA920" w14:textId="77777777" w:rsidR="006C4916" w:rsidRDefault="006C4916" w:rsidP="006C4916">
      <w:pPr>
        <w:pStyle w:val="ListParagraph"/>
        <w:numPr>
          <w:ilvl w:val="0"/>
          <w:numId w:val="30"/>
        </w:numPr>
      </w:pPr>
      <w:r>
        <w:t>Each information entity that is referenced is identified by a reference code and a descriptive name.</w:t>
      </w:r>
    </w:p>
    <w:p w14:paraId="19672D9C" w14:textId="77777777" w:rsidR="006C4916" w:rsidRDefault="006C4916" w:rsidP="006C4916">
      <w:pPr>
        <w:pStyle w:val="ListParagraph"/>
        <w:numPr>
          <w:ilvl w:val="0"/>
          <w:numId w:val="30"/>
        </w:numPr>
      </w:pPr>
      <w:r>
        <w:t>For each data entity, the attributes that are stored are identified.</w:t>
      </w:r>
    </w:p>
    <w:p w14:paraId="264D6C40" w14:textId="77777777" w:rsidR="006C4916" w:rsidRDefault="006C4916" w:rsidP="006C4916">
      <w:pPr>
        <w:pStyle w:val="ListParagraph"/>
        <w:numPr>
          <w:ilvl w:val="0"/>
          <w:numId w:val="30"/>
        </w:numPr>
      </w:pPr>
      <w:r>
        <w:t>The entities in which are listed, can be easily transitioned into a set of normalized relations in a normalized relational database</w:t>
      </w:r>
    </w:p>
    <w:p w14:paraId="033E9E08" w14:textId="77777777" w:rsidR="006C4916" w:rsidRDefault="006C4916" w:rsidP="006C4916">
      <w:pPr>
        <w:pStyle w:val="ListParagraph"/>
        <w:numPr>
          <w:ilvl w:val="0"/>
          <w:numId w:val="30"/>
        </w:numPr>
      </w:pPr>
      <w:r>
        <w:t>Data elements that are implemented as foreign keys within the normalized relational database. These elements are identified by parenthesized comments, specifying what entity they reference.</w:t>
      </w:r>
    </w:p>
    <w:p w14:paraId="14415706" w14:textId="77777777" w:rsidR="006C4916" w:rsidRDefault="006C4916" w:rsidP="006C4916">
      <w:pPr>
        <w:pStyle w:val="ListParagraph"/>
        <w:numPr>
          <w:ilvl w:val="0"/>
          <w:numId w:val="30"/>
        </w:numPr>
      </w:pPr>
      <w:r>
        <w:t>Data elements that are implemented as primary key attributes (or part of a primary key) at database implementation time are also identified by parenthesized comments</w:t>
      </w:r>
    </w:p>
    <w:p w14:paraId="29B44AEA" w14:textId="77777777" w:rsidR="000E296F" w:rsidRDefault="006C4916" w:rsidP="006C4916">
      <w:pPr>
        <w:pStyle w:val="ListParagraph"/>
        <w:numPr>
          <w:ilvl w:val="0"/>
          <w:numId w:val="30"/>
        </w:numPr>
      </w:pPr>
      <w:r>
        <w:t>For each of the elements a detailed description will be provided</w:t>
      </w:r>
    </w:p>
    <w:p w14:paraId="04AAB34D" w14:textId="77777777" w:rsidR="000E296F" w:rsidRPr="009822D2" w:rsidRDefault="000E296F" w:rsidP="009822D2"/>
    <w:p w14:paraId="23AD3E9B" w14:textId="77777777" w:rsidR="009822D2" w:rsidRDefault="000E296F" w:rsidP="009822D2">
      <w:r>
        <w:rPr>
          <w:noProof/>
          <w:lang w:eastAsia="en-US"/>
        </w:rPr>
        <w:drawing>
          <wp:inline distT="0" distB="0" distL="0" distR="0" wp14:anchorId="5ED12F3C" wp14:editId="1A0DEA0A">
            <wp:extent cx="5436482" cy="3733800"/>
            <wp:effectExtent l="0" t="0" r="0" b="0"/>
            <wp:docPr id="20" name="Picture 20" descr="https://scontent-ort2-1.xx.fbcdn.net/v/t34.0-12/16790874_1261050703948741_288856187_n.png?oh=2f0660ebac540155f5a80e03e8cde6ff&amp;oe=58A8C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ort2-1.xx.fbcdn.net/v/t34.0-12/16790874_1261050703948741_288856187_n.png?oh=2f0660ebac540155f5a80e03e8cde6ff&amp;oe=58A8C9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467" cy="3757828"/>
                    </a:xfrm>
                    <a:prstGeom prst="rect">
                      <a:avLst/>
                    </a:prstGeom>
                    <a:noFill/>
                    <a:ln>
                      <a:noFill/>
                    </a:ln>
                  </pic:spPr>
                </pic:pic>
              </a:graphicData>
            </a:graphic>
          </wp:inline>
        </w:drawing>
      </w:r>
    </w:p>
    <w:p w14:paraId="48478B89" w14:textId="77777777" w:rsidR="009822D2" w:rsidRDefault="009822D2" w:rsidP="009822D2"/>
    <w:p w14:paraId="7BC0EEB1" w14:textId="77777777" w:rsidR="009822D2" w:rsidRPr="009822D2" w:rsidRDefault="009822D2" w:rsidP="009822D2">
      <w:r w:rsidRPr="009822D2">
        <w:t>The main storage requirements of the system</w:t>
      </w:r>
      <w:r>
        <w:t xml:space="preserve"> that are</w:t>
      </w:r>
      <w:r w:rsidRPr="009822D2">
        <w:t xml:space="preserve"> </w:t>
      </w:r>
      <w:r>
        <w:t>shown above</w:t>
      </w:r>
      <w:r w:rsidRPr="009822D2">
        <w:t xml:space="preserve">. The conventions used are summarized below: </w:t>
      </w:r>
    </w:p>
    <w:p w14:paraId="3391FA08" w14:textId="77777777" w:rsidR="009822D2" w:rsidRPr="009822D2" w:rsidRDefault="009822D2" w:rsidP="009822D2">
      <w:pPr>
        <w:pStyle w:val="ListParagraph"/>
        <w:numPr>
          <w:ilvl w:val="0"/>
          <w:numId w:val="23"/>
        </w:numPr>
      </w:pPr>
      <w:r w:rsidRPr="009822D2">
        <w:t xml:space="preserve">Each information entity referenced is identified by a reference code and a descriptive name. </w:t>
      </w:r>
    </w:p>
    <w:p w14:paraId="0231D6F5" w14:textId="77777777" w:rsidR="009822D2" w:rsidRPr="009822D2" w:rsidRDefault="009822D2" w:rsidP="009822D2">
      <w:pPr>
        <w:pStyle w:val="ListParagraph"/>
        <w:numPr>
          <w:ilvl w:val="0"/>
          <w:numId w:val="23"/>
        </w:numPr>
      </w:pPr>
      <w:r w:rsidRPr="009822D2">
        <w:lastRenderedPageBreak/>
        <w:t xml:space="preserve">For each entity, the attributes (data elements) to be stored are identified. </w:t>
      </w:r>
    </w:p>
    <w:p w14:paraId="4D102482" w14:textId="77777777" w:rsidR="009822D2" w:rsidRPr="009822D2" w:rsidRDefault="009822D2" w:rsidP="009822D2">
      <w:pPr>
        <w:pStyle w:val="ListParagraph"/>
        <w:numPr>
          <w:ilvl w:val="0"/>
          <w:numId w:val="23"/>
        </w:numPr>
      </w:pPr>
      <w:r w:rsidRPr="009822D2">
        <w:t xml:space="preserve">The entities as presented, will easily transition into a set of normalized relations in a normalized relational database. </w:t>
      </w:r>
    </w:p>
    <w:p w14:paraId="7F556F35" w14:textId="77777777" w:rsidR="009822D2" w:rsidRPr="009822D2" w:rsidRDefault="009822D2" w:rsidP="009822D2">
      <w:pPr>
        <w:pStyle w:val="ListParagraph"/>
        <w:numPr>
          <w:ilvl w:val="0"/>
          <w:numId w:val="23"/>
        </w:numPr>
      </w:pPr>
      <w:r w:rsidRPr="009822D2">
        <w:t xml:space="preserve">Data elements that will be implemented as foreign keys, in the normalized relational database, are identified a parenthesized comment, specifying what entity they reference. </w:t>
      </w:r>
    </w:p>
    <w:p w14:paraId="0B984F40" w14:textId="77777777" w:rsidR="009822D2" w:rsidRDefault="009822D2" w:rsidP="009822D2">
      <w:pPr>
        <w:pStyle w:val="ListParagraph"/>
        <w:numPr>
          <w:ilvl w:val="0"/>
          <w:numId w:val="23"/>
        </w:numPr>
      </w:pPr>
      <w:r w:rsidRPr="009822D2">
        <w:t xml:space="preserve">Data elements that will be used as primary key attributes (or part of the primary key) at database implementation time are also identified by parenthesized comments. </w:t>
      </w:r>
    </w:p>
    <w:p w14:paraId="6D24FBA0" w14:textId="77777777" w:rsidR="009822D2" w:rsidRDefault="009822D2" w:rsidP="009822D2">
      <w:pPr>
        <w:pStyle w:val="ListParagraph"/>
        <w:numPr>
          <w:ilvl w:val="0"/>
          <w:numId w:val="23"/>
        </w:numPr>
      </w:pPr>
      <w:r w:rsidRPr="009822D2">
        <w:t xml:space="preserve">For each entity a comment describing the data is to be provided. </w:t>
      </w:r>
    </w:p>
    <w:p w14:paraId="3ED61DDD" w14:textId="77777777" w:rsidR="008715C5" w:rsidRDefault="008715C5" w:rsidP="008715C5">
      <w:pPr>
        <w:pStyle w:val="ListParagraph"/>
        <w:ind w:left="792"/>
      </w:pPr>
    </w:p>
    <w:p w14:paraId="37448120" w14:textId="77777777" w:rsidR="001B1C29" w:rsidRDefault="008715C5" w:rsidP="001B1C29">
      <w:pPr>
        <w:ind w:left="432"/>
      </w:pPr>
      <w:r w:rsidRPr="00283551">
        <w:rPr>
          <w:noProof/>
          <w:color w:val="FFFFFF" w:themeColor="background1"/>
          <w:lang w:eastAsia="en-US"/>
        </w:rPr>
        <mc:AlternateContent>
          <mc:Choice Requires="wps">
            <w:drawing>
              <wp:anchor distT="0" distB="0" distL="114300" distR="114300" simplePos="0" relativeHeight="251667456" behindDoc="0" locked="0" layoutInCell="1" allowOverlap="1" wp14:anchorId="22D841EC" wp14:editId="5D65CEBA">
                <wp:simplePos x="0" y="0"/>
                <wp:positionH relativeFrom="margin">
                  <wp:align>left</wp:align>
                </wp:positionH>
                <wp:positionV relativeFrom="paragraph">
                  <wp:posOffset>81281</wp:posOffset>
                </wp:positionV>
                <wp:extent cx="6115050" cy="20193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115050" cy="20193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3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30"/>
                            </w:tblGrid>
                            <w:tr w:rsidR="002727E0" w:rsidRPr="00A73A8F" w14:paraId="4842B092" w14:textId="77777777" w:rsidTr="002727E0">
                              <w:trPr>
                                <w:trHeight w:val="276"/>
                              </w:trPr>
                              <w:tc>
                                <w:tcPr>
                                  <w:tcW w:w="93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1B596F" w14:textId="77777777" w:rsidR="002727E0" w:rsidRPr="00A73A8F" w:rsidRDefault="002727E0" w:rsidP="008715C5">
                                  <w:r w:rsidRPr="00A73A8F">
                                    <w:t>E1 – Disease Definition</w:t>
                                  </w:r>
                                </w:p>
                              </w:tc>
                            </w:tr>
                            <w:tr w:rsidR="002727E0" w:rsidRPr="00A73A8F" w14:paraId="239AC096" w14:textId="77777777" w:rsidTr="002727E0">
                              <w:trPr>
                                <w:trHeight w:val="957"/>
                              </w:trPr>
                              <w:tc>
                                <w:tcPr>
                                  <w:tcW w:w="933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7CA230" w14:textId="77777777" w:rsidR="002727E0" w:rsidRPr="00A73A8F" w:rsidRDefault="002727E0" w:rsidP="008715C5">
                                  <w:r w:rsidRPr="00A73A8F">
                                    <w:t>Attributes:</w:t>
                                  </w:r>
                                </w:p>
                                <w:p w14:paraId="6566DA69" w14:textId="77777777" w:rsidR="002727E0" w:rsidRPr="00A73A8F" w:rsidRDefault="002727E0" w:rsidP="008715C5">
                                  <w:r w:rsidRPr="00A73A8F">
                                    <w:t>1. Disease Code [Key]</w:t>
                                  </w:r>
                                </w:p>
                                <w:p w14:paraId="35D5D938" w14:textId="77777777" w:rsidR="002727E0" w:rsidRPr="00A73A8F" w:rsidRDefault="002727E0" w:rsidP="008715C5">
                                  <w:r w:rsidRPr="00A73A8F">
                                    <w:t>2. Disease Name</w:t>
                                  </w:r>
                                </w:p>
                                <w:p w14:paraId="67FB0279" w14:textId="77777777" w:rsidR="002727E0" w:rsidRPr="00A73A8F" w:rsidRDefault="002727E0" w:rsidP="008715C5">
                                  <w:r w:rsidRPr="00A73A8F">
                                    <w:t>3. Disease Category (Refers to E2)</w:t>
                                  </w:r>
                                </w:p>
                              </w:tc>
                            </w:tr>
                            <w:tr w:rsidR="002727E0" w:rsidRPr="00A73A8F" w14:paraId="2954764E" w14:textId="77777777" w:rsidTr="002727E0">
                              <w:trPr>
                                <w:trHeight w:val="607"/>
                              </w:trPr>
                              <w:tc>
                                <w:tcPr>
                                  <w:tcW w:w="93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DB122A" w14:textId="77777777" w:rsidR="002727E0" w:rsidRPr="00A73A8F" w:rsidRDefault="002727E0" w:rsidP="008715C5">
                                  <w:r w:rsidRPr="00A73A8F">
                                    <w:t>Comments: The entity stores information about Diseases</w:t>
                                  </w:r>
                                </w:p>
                              </w:tc>
                            </w:tr>
                          </w:tbl>
                          <w:p w14:paraId="284B45C9"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841EC" id="Rectangle 2" o:spid="_x0000_s1029" style="position:absolute;left:0;text-align:left;margin-left:0;margin-top:6.4pt;width:481.5pt;height:159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" fillcolor="white [3201]" strokecolor="#968c8c [3209]" strokeweight="1pt">
                <v:textbox>
                  <w:txbxContent>
                    <w:tbl>
                      <w:tblPr>
                        <w:tblW w:w="93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30"/>
                      </w:tblGrid>
                      <w:tr w:rsidR="002727E0" w:rsidRPr="00A73A8F" w14:paraId="4842B092" w14:textId="77777777" w:rsidTr="002727E0">
                        <w:trPr>
                          <w:trHeight w:val="276"/>
                        </w:trPr>
                        <w:tc>
                          <w:tcPr>
                            <w:tcW w:w="93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1B596F" w14:textId="77777777" w:rsidR="002727E0" w:rsidRPr="00A73A8F" w:rsidRDefault="002727E0" w:rsidP="008715C5">
                            <w:r w:rsidRPr="00A73A8F">
                              <w:t>E1 – Disease Definition</w:t>
                            </w:r>
                          </w:p>
                        </w:tc>
                      </w:tr>
                      <w:tr w:rsidR="002727E0" w:rsidRPr="00A73A8F" w14:paraId="239AC096" w14:textId="77777777" w:rsidTr="002727E0">
                        <w:trPr>
                          <w:trHeight w:val="957"/>
                        </w:trPr>
                        <w:tc>
                          <w:tcPr>
                            <w:tcW w:w="933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7CA230" w14:textId="77777777" w:rsidR="002727E0" w:rsidRPr="00A73A8F" w:rsidRDefault="002727E0" w:rsidP="008715C5">
                            <w:r w:rsidRPr="00A73A8F">
                              <w:t>Attributes:</w:t>
                            </w:r>
                          </w:p>
                          <w:p w14:paraId="6566DA69" w14:textId="77777777" w:rsidR="002727E0" w:rsidRPr="00A73A8F" w:rsidRDefault="002727E0" w:rsidP="008715C5">
                            <w:r w:rsidRPr="00A73A8F">
                              <w:t>1. Disease Code [Key]</w:t>
                            </w:r>
                          </w:p>
                          <w:p w14:paraId="35D5D938" w14:textId="77777777" w:rsidR="002727E0" w:rsidRPr="00A73A8F" w:rsidRDefault="002727E0" w:rsidP="008715C5">
                            <w:r w:rsidRPr="00A73A8F">
                              <w:t>2. Disease Name</w:t>
                            </w:r>
                          </w:p>
                          <w:p w14:paraId="67FB0279" w14:textId="77777777" w:rsidR="002727E0" w:rsidRPr="00A73A8F" w:rsidRDefault="002727E0" w:rsidP="008715C5">
                            <w:r w:rsidRPr="00A73A8F">
                              <w:t>3. Disease Category (Refers to E2)</w:t>
                            </w:r>
                          </w:p>
                        </w:tc>
                      </w:tr>
                      <w:tr w:rsidR="002727E0" w:rsidRPr="00A73A8F" w14:paraId="2954764E" w14:textId="77777777" w:rsidTr="002727E0">
                        <w:trPr>
                          <w:trHeight w:val="607"/>
                        </w:trPr>
                        <w:tc>
                          <w:tcPr>
                            <w:tcW w:w="93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DB122A" w14:textId="77777777" w:rsidR="002727E0" w:rsidRPr="00A73A8F" w:rsidRDefault="002727E0" w:rsidP="008715C5">
                            <w:r w:rsidRPr="00A73A8F">
                              <w:t>Comments: The entity stores information about Diseases</w:t>
                            </w:r>
                          </w:p>
                        </w:tc>
                      </w:tr>
                    </w:tbl>
                    <w:p w14:paraId="284B45C9" w14:textId="77777777" w:rsidR="002727E0" w:rsidRDefault="002727E0" w:rsidP="008715C5">
                      <w:pPr>
                        <w:ind w:left="0"/>
                        <w:jc w:val="center"/>
                      </w:pPr>
                    </w:p>
                  </w:txbxContent>
                </v:textbox>
                <w10:wrap anchorx="margin"/>
              </v:rect>
            </w:pict>
          </mc:Fallback>
        </mc:AlternateContent>
      </w:r>
    </w:p>
    <w:p w14:paraId="5A1A7A4C" w14:textId="77777777" w:rsidR="00745884" w:rsidRDefault="00745884" w:rsidP="00745884"/>
    <w:p w14:paraId="44D28F00" w14:textId="77777777" w:rsidR="00DD5491" w:rsidRDefault="00DD5491" w:rsidP="00745884">
      <w:pPr>
        <w:framePr w:hSpace="180" w:wrap="around" w:vAnchor="page" w:hAnchor="page" w:x="882" w:y="9005"/>
      </w:pPr>
    </w:p>
    <w:p w14:paraId="5CC4C139" w14:textId="77777777" w:rsidR="00DD5491" w:rsidRDefault="00DD5491" w:rsidP="00745884"/>
    <w:p w14:paraId="033599D4" w14:textId="77777777" w:rsidR="00DD5491" w:rsidRDefault="00DD5491" w:rsidP="00745884"/>
    <w:p w14:paraId="3A5AFFA1" w14:textId="77777777" w:rsidR="00DD5491" w:rsidRDefault="00DD5491" w:rsidP="00745884"/>
    <w:p w14:paraId="500DA45F" w14:textId="77777777" w:rsidR="00DD5491" w:rsidRDefault="00DD5491" w:rsidP="00DD5491"/>
    <w:p w14:paraId="3667BC09" w14:textId="77777777" w:rsidR="00DD5491" w:rsidRDefault="00DD5491" w:rsidP="00DD5491"/>
    <w:p w14:paraId="44A571D9" w14:textId="77777777" w:rsidR="001B1C29" w:rsidRDefault="001B1C29" w:rsidP="00DD5491"/>
    <w:p w14:paraId="1A0D5DBD" w14:textId="77777777" w:rsidR="001B1C29" w:rsidRDefault="001B1C29" w:rsidP="00DD5491"/>
    <w:p w14:paraId="0DD1CF37" w14:textId="77777777" w:rsidR="001B1C29" w:rsidRDefault="008715C5" w:rsidP="00DD5491">
      <w:r>
        <w:rPr>
          <w:noProof/>
          <w:lang w:eastAsia="en-US"/>
        </w:rPr>
        <mc:AlternateContent>
          <mc:Choice Requires="wps">
            <w:drawing>
              <wp:anchor distT="0" distB="0" distL="114300" distR="114300" simplePos="0" relativeHeight="251671552" behindDoc="0" locked="0" layoutInCell="1" allowOverlap="1" wp14:anchorId="25B8A72A" wp14:editId="37F1B7D2">
                <wp:simplePos x="0" y="0"/>
                <wp:positionH relativeFrom="margin">
                  <wp:align>left</wp:align>
                </wp:positionH>
                <wp:positionV relativeFrom="paragraph">
                  <wp:posOffset>89534</wp:posOffset>
                </wp:positionV>
                <wp:extent cx="6096000" cy="1914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6096000" cy="1914525"/>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3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41"/>
                            </w:tblGrid>
                            <w:tr w:rsidR="002727E0" w:rsidRPr="00DD5491" w14:paraId="56BD9BD7" w14:textId="77777777" w:rsidTr="002727E0">
                              <w:trPr>
                                <w:trHeight w:val="268"/>
                              </w:trPr>
                              <w:tc>
                                <w:tcPr>
                                  <w:tcW w:w="93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B82DB1" w14:textId="77777777" w:rsidR="002727E0" w:rsidRPr="00DD5491" w:rsidRDefault="002727E0" w:rsidP="008715C5">
                                  <w:r w:rsidRPr="00DD5491">
                                    <w:t>E2 – Disease Category</w:t>
                                  </w:r>
                                </w:p>
                              </w:tc>
                            </w:tr>
                            <w:tr w:rsidR="002727E0" w:rsidRPr="00DD5491" w14:paraId="3D8CFFE3" w14:textId="77777777" w:rsidTr="002727E0">
                              <w:trPr>
                                <w:trHeight w:val="927"/>
                              </w:trPr>
                              <w:tc>
                                <w:tcPr>
                                  <w:tcW w:w="934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107E51" w14:textId="77777777" w:rsidR="002727E0" w:rsidRPr="00DD5491" w:rsidRDefault="002727E0" w:rsidP="008715C5">
                                  <w:r w:rsidRPr="00DD5491">
                                    <w:t>Attributes:</w:t>
                                  </w:r>
                                </w:p>
                                <w:p w14:paraId="6ACAC2E3" w14:textId="77777777" w:rsidR="002727E0" w:rsidRPr="00DD5491" w:rsidRDefault="002727E0" w:rsidP="008715C5">
                                  <w:r w:rsidRPr="00DD5491">
                                    <w:t>1. Category Code [Key]</w:t>
                                  </w:r>
                                </w:p>
                                <w:p w14:paraId="7FA37A05" w14:textId="77777777" w:rsidR="002727E0" w:rsidRPr="00DD5491" w:rsidRDefault="002727E0" w:rsidP="008715C5">
                                  <w:r w:rsidRPr="00DD5491">
                                    <w:t>2. Category Description</w:t>
                                  </w:r>
                                </w:p>
                              </w:tc>
                            </w:tr>
                            <w:tr w:rsidR="002727E0" w:rsidRPr="00DD5491" w14:paraId="26441685" w14:textId="77777777" w:rsidTr="002727E0">
                              <w:trPr>
                                <w:trHeight w:val="589"/>
                              </w:trPr>
                              <w:tc>
                                <w:tcPr>
                                  <w:tcW w:w="93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417ADC" w14:textId="77777777" w:rsidR="002727E0" w:rsidRPr="00DD5491" w:rsidRDefault="002727E0" w:rsidP="008715C5">
                                  <w:r w:rsidRPr="00DD5491">
                                    <w:t>Comments: The entity stores information about Disease Categories</w:t>
                                  </w:r>
                                </w:p>
                                <w:p w14:paraId="1C132A22" w14:textId="77777777" w:rsidR="002727E0" w:rsidRPr="00DD5491" w:rsidRDefault="002727E0" w:rsidP="008715C5"/>
                              </w:tc>
                            </w:tr>
                          </w:tbl>
                          <w:p w14:paraId="1D20C0B0"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8A72A" id="Rectangle 6" o:spid="_x0000_s1030" style="position:absolute;left:0;text-align:left;margin-left:0;margin-top:7.05pt;width:480pt;height:150.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" fillcolor="white [3201]" strokecolor="#968c8c [3209]" strokeweight="1pt">
                <v:textbox>
                  <w:txbxContent>
                    <w:tbl>
                      <w:tblPr>
                        <w:tblW w:w="93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41"/>
                      </w:tblGrid>
                      <w:tr w:rsidR="002727E0" w:rsidRPr="00DD5491" w14:paraId="56BD9BD7" w14:textId="77777777" w:rsidTr="002727E0">
                        <w:trPr>
                          <w:trHeight w:val="268"/>
                        </w:trPr>
                        <w:tc>
                          <w:tcPr>
                            <w:tcW w:w="93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B82DB1" w14:textId="77777777" w:rsidR="002727E0" w:rsidRPr="00DD5491" w:rsidRDefault="002727E0" w:rsidP="008715C5">
                            <w:r w:rsidRPr="00DD5491">
                              <w:t>E2 – Disease Category</w:t>
                            </w:r>
                          </w:p>
                        </w:tc>
                      </w:tr>
                      <w:tr w:rsidR="002727E0" w:rsidRPr="00DD5491" w14:paraId="3D8CFFE3" w14:textId="77777777" w:rsidTr="002727E0">
                        <w:trPr>
                          <w:trHeight w:val="927"/>
                        </w:trPr>
                        <w:tc>
                          <w:tcPr>
                            <w:tcW w:w="934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107E51" w14:textId="77777777" w:rsidR="002727E0" w:rsidRPr="00DD5491" w:rsidRDefault="002727E0" w:rsidP="008715C5">
                            <w:r w:rsidRPr="00DD5491">
                              <w:t>Attributes:</w:t>
                            </w:r>
                          </w:p>
                          <w:p w14:paraId="6ACAC2E3" w14:textId="77777777" w:rsidR="002727E0" w:rsidRPr="00DD5491" w:rsidRDefault="002727E0" w:rsidP="008715C5">
                            <w:r w:rsidRPr="00DD5491">
                              <w:t>1. Category Code [Key]</w:t>
                            </w:r>
                          </w:p>
                          <w:p w14:paraId="7FA37A05" w14:textId="77777777" w:rsidR="002727E0" w:rsidRPr="00DD5491" w:rsidRDefault="002727E0" w:rsidP="008715C5">
                            <w:r w:rsidRPr="00DD5491">
                              <w:t>2. Category Description</w:t>
                            </w:r>
                          </w:p>
                        </w:tc>
                      </w:tr>
                      <w:tr w:rsidR="002727E0" w:rsidRPr="00DD5491" w14:paraId="26441685" w14:textId="77777777" w:rsidTr="002727E0">
                        <w:trPr>
                          <w:trHeight w:val="589"/>
                        </w:trPr>
                        <w:tc>
                          <w:tcPr>
                            <w:tcW w:w="93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417ADC" w14:textId="77777777" w:rsidR="002727E0" w:rsidRPr="00DD5491" w:rsidRDefault="002727E0" w:rsidP="008715C5">
                            <w:r w:rsidRPr="00DD5491">
                              <w:t>Comments: The entity stores information about Disease Categories</w:t>
                            </w:r>
                          </w:p>
                          <w:p w14:paraId="1C132A22" w14:textId="77777777" w:rsidR="002727E0" w:rsidRPr="00DD5491" w:rsidRDefault="002727E0" w:rsidP="008715C5"/>
                        </w:tc>
                      </w:tr>
                    </w:tbl>
                    <w:p w14:paraId="1D20C0B0" w14:textId="77777777" w:rsidR="002727E0" w:rsidRDefault="002727E0" w:rsidP="008715C5">
                      <w:pPr>
                        <w:ind w:left="0"/>
                        <w:jc w:val="center"/>
                      </w:pPr>
                    </w:p>
                  </w:txbxContent>
                </v:textbox>
                <w10:wrap anchorx="margin"/>
              </v:rect>
            </w:pict>
          </mc:Fallback>
        </mc:AlternateContent>
      </w:r>
    </w:p>
    <w:p w14:paraId="45072342" w14:textId="77777777" w:rsidR="001B1C29" w:rsidRDefault="001B1C29" w:rsidP="00DD5491"/>
    <w:p w14:paraId="3DE0703F" w14:textId="77777777" w:rsidR="001B1C29" w:rsidRDefault="001B1C29" w:rsidP="00DD5491"/>
    <w:p w14:paraId="663EEF7C" w14:textId="77777777" w:rsidR="001B1C29" w:rsidRDefault="001B1C29" w:rsidP="00DD5491">
      <w:pPr>
        <w:framePr w:hSpace="180" w:wrap="around" w:vAnchor="page" w:hAnchor="page" w:x="1062" w:y="4685"/>
      </w:pPr>
    </w:p>
    <w:p w14:paraId="177656A5" w14:textId="77777777" w:rsidR="00DD5491" w:rsidRDefault="00DD5491" w:rsidP="00DD5491"/>
    <w:p w14:paraId="31E6AF51" w14:textId="77777777" w:rsidR="008E21A6" w:rsidRDefault="008E21A6" w:rsidP="008E21A6"/>
    <w:p w14:paraId="79E072D1" w14:textId="77777777" w:rsidR="008715C5" w:rsidRDefault="008715C5" w:rsidP="008E21A6"/>
    <w:p w14:paraId="32A1A534" w14:textId="77777777" w:rsidR="008715C5" w:rsidRDefault="008715C5" w:rsidP="008E21A6"/>
    <w:p w14:paraId="7E4B774E" w14:textId="77777777" w:rsidR="008715C5" w:rsidRDefault="008715C5" w:rsidP="008E21A6"/>
    <w:p w14:paraId="302CED1D" w14:textId="77777777" w:rsidR="008715C5" w:rsidRDefault="008715C5" w:rsidP="008E21A6">
      <w:r>
        <w:rPr>
          <w:noProof/>
          <w:lang w:eastAsia="en-US"/>
        </w:rPr>
        <mc:AlternateContent>
          <mc:Choice Requires="wps">
            <w:drawing>
              <wp:anchor distT="0" distB="0" distL="114300" distR="114300" simplePos="0" relativeHeight="251677696" behindDoc="0" locked="0" layoutInCell="1" allowOverlap="1" wp14:anchorId="4F25CAA8" wp14:editId="77DC60ED">
                <wp:simplePos x="0" y="0"/>
                <wp:positionH relativeFrom="margin">
                  <wp:align>left</wp:align>
                </wp:positionH>
                <wp:positionV relativeFrom="paragraph">
                  <wp:posOffset>240030</wp:posOffset>
                </wp:positionV>
                <wp:extent cx="6134100" cy="20002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134100" cy="2000250"/>
                        </a:xfrm>
                        <a:prstGeom prst="rect">
                          <a:avLst/>
                        </a:prstGeom>
                        <a:solidFill>
                          <a:sysClr val="window" lastClr="FFFFFF"/>
                        </a:solidFill>
                        <a:ln w="12700" cap="flat" cmpd="sng" algn="ctr">
                          <a:solidFill>
                            <a:srgbClr val="968C8C"/>
                          </a:solidFill>
                          <a:prstDash val="solid"/>
                          <a:miter lim="800000"/>
                        </a:ln>
                        <a:effectLst/>
                      </wps:spPr>
                      <wps:txbx>
                        <w:txbxContent>
                          <w:tbl>
                            <w:tblPr>
                              <w:tblW w:w="935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53"/>
                            </w:tblGrid>
                            <w:tr w:rsidR="002727E0" w:rsidRPr="00A73A8F" w14:paraId="44D57B94" w14:textId="77777777" w:rsidTr="002727E0">
                              <w:trPr>
                                <w:trHeight w:val="255"/>
                              </w:trPr>
                              <w:tc>
                                <w:tcPr>
                                  <w:tcW w:w="93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9F7844" w14:textId="77777777" w:rsidR="002727E0" w:rsidRPr="00A73A8F" w:rsidRDefault="002727E0" w:rsidP="008715C5">
                                  <w:r w:rsidRPr="00A73A8F">
                                    <w:t>E3 – Disease Symptoms</w:t>
                                  </w:r>
                                </w:p>
                              </w:tc>
                            </w:tr>
                            <w:tr w:rsidR="002727E0" w:rsidRPr="00A73A8F" w14:paraId="30439C57" w14:textId="77777777" w:rsidTr="002727E0">
                              <w:trPr>
                                <w:trHeight w:val="883"/>
                              </w:trPr>
                              <w:tc>
                                <w:tcPr>
                                  <w:tcW w:w="93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F2C36B" w14:textId="77777777" w:rsidR="002727E0" w:rsidRPr="00A73A8F" w:rsidRDefault="002727E0" w:rsidP="008715C5">
                                  <w:r w:rsidRPr="00A73A8F">
                                    <w:t>Attributes:</w:t>
                                  </w:r>
                                </w:p>
                                <w:p w14:paraId="183FB3DE" w14:textId="77777777" w:rsidR="002727E0" w:rsidRPr="00A73A8F" w:rsidRDefault="002727E0" w:rsidP="008715C5">
                                  <w:r w:rsidRPr="00A73A8F">
                                    <w:t>1. Symptom Code [Key]</w:t>
                                  </w:r>
                                </w:p>
                                <w:p w14:paraId="5EE416E0" w14:textId="77777777" w:rsidR="002727E0" w:rsidRPr="00A73A8F" w:rsidRDefault="002727E0" w:rsidP="008715C5">
                                  <w:r w:rsidRPr="00A73A8F">
                                    <w:t>2. Symptom Name/Description</w:t>
                                  </w:r>
                                </w:p>
                                <w:p w14:paraId="6F4E774C" w14:textId="77777777" w:rsidR="002727E0" w:rsidRPr="00A73A8F" w:rsidRDefault="002727E0" w:rsidP="008715C5">
                                  <w:r w:rsidRPr="00A73A8F">
                                    <w:t>3. Symptom Comment</w:t>
                                  </w:r>
                                </w:p>
                              </w:tc>
                            </w:tr>
                            <w:tr w:rsidR="002727E0" w:rsidRPr="00A73A8F" w14:paraId="7D4DE788" w14:textId="77777777" w:rsidTr="002727E0">
                              <w:trPr>
                                <w:trHeight w:val="561"/>
                              </w:trPr>
                              <w:tc>
                                <w:tcPr>
                                  <w:tcW w:w="93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D187A7" w14:textId="77777777" w:rsidR="002727E0" w:rsidRPr="00A73A8F" w:rsidRDefault="002727E0" w:rsidP="008715C5">
                                  <w:r w:rsidRPr="00A73A8F">
                                    <w:t>Comments: The entity stores information about Disease Symptoms</w:t>
                                  </w:r>
                                </w:p>
                              </w:tc>
                            </w:tr>
                          </w:tbl>
                          <w:p w14:paraId="30B852C1"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5CAA8" id="Rectangle 9" o:spid="_x0000_s1031" style="position:absolute;left:0;text-align:left;margin-left:0;margin-top:18.9pt;width:483pt;height:157.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" fillcolor="window" strokecolor="#968c8c" strokeweight="1pt">
                <v:textbox>
                  <w:txbxContent>
                    <w:tbl>
                      <w:tblPr>
                        <w:tblW w:w="935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53"/>
                      </w:tblGrid>
                      <w:tr w:rsidR="002727E0" w:rsidRPr="00A73A8F" w14:paraId="44D57B94" w14:textId="77777777" w:rsidTr="002727E0">
                        <w:trPr>
                          <w:trHeight w:val="255"/>
                        </w:trPr>
                        <w:tc>
                          <w:tcPr>
                            <w:tcW w:w="93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9F7844" w14:textId="77777777" w:rsidR="002727E0" w:rsidRPr="00A73A8F" w:rsidRDefault="002727E0" w:rsidP="008715C5">
                            <w:r w:rsidRPr="00A73A8F">
                              <w:t>E3 – Disease Symptoms</w:t>
                            </w:r>
                          </w:p>
                        </w:tc>
                      </w:tr>
                      <w:tr w:rsidR="002727E0" w:rsidRPr="00A73A8F" w14:paraId="30439C57" w14:textId="77777777" w:rsidTr="002727E0">
                        <w:trPr>
                          <w:trHeight w:val="883"/>
                        </w:trPr>
                        <w:tc>
                          <w:tcPr>
                            <w:tcW w:w="93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F2C36B" w14:textId="77777777" w:rsidR="002727E0" w:rsidRPr="00A73A8F" w:rsidRDefault="002727E0" w:rsidP="008715C5">
                            <w:r w:rsidRPr="00A73A8F">
                              <w:t>Attributes:</w:t>
                            </w:r>
                          </w:p>
                          <w:p w14:paraId="183FB3DE" w14:textId="77777777" w:rsidR="002727E0" w:rsidRPr="00A73A8F" w:rsidRDefault="002727E0" w:rsidP="008715C5">
                            <w:r w:rsidRPr="00A73A8F">
                              <w:t>1. Symptom Code [Key]</w:t>
                            </w:r>
                          </w:p>
                          <w:p w14:paraId="5EE416E0" w14:textId="77777777" w:rsidR="002727E0" w:rsidRPr="00A73A8F" w:rsidRDefault="002727E0" w:rsidP="008715C5">
                            <w:r w:rsidRPr="00A73A8F">
                              <w:t>2. Symptom Name/Description</w:t>
                            </w:r>
                          </w:p>
                          <w:p w14:paraId="6F4E774C" w14:textId="77777777" w:rsidR="002727E0" w:rsidRPr="00A73A8F" w:rsidRDefault="002727E0" w:rsidP="008715C5">
                            <w:r w:rsidRPr="00A73A8F">
                              <w:t>3. Symptom Comment</w:t>
                            </w:r>
                          </w:p>
                        </w:tc>
                      </w:tr>
                      <w:tr w:rsidR="002727E0" w:rsidRPr="00A73A8F" w14:paraId="7D4DE788" w14:textId="77777777" w:rsidTr="002727E0">
                        <w:trPr>
                          <w:trHeight w:val="561"/>
                        </w:trPr>
                        <w:tc>
                          <w:tcPr>
                            <w:tcW w:w="93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D187A7" w14:textId="77777777" w:rsidR="002727E0" w:rsidRPr="00A73A8F" w:rsidRDefault="002727E0" w:rsidP="008715C5">
                            <w:r w:rsidRPr="00A73A8F">
                              <w:t>Comments: The entity stores information about Disease Symptoms</w:t>
                            </w:r>
                          </w:p>
                        </w:tc>
                      </w:tr>
                    </w:tbl>
                    <w:p w14:paraId="30B852C1" w14:textId="77777777" w:rsidR="002727E0" w:rsidRDefault="002727E0" w:rsidP="008715C5">
                      <w:pPr>
                        <w:ind w:left="0"/>
                        <w:jc w:val="center"/>
                      </w:pPr>
                    </w:p>
                  </w:txbxContent>
                </v:textbox>
                <w10:wrap anchorx="margin"/>
              </v:rect>
            </w:pict>
          </mc:Fallback>
        </mc:AlternateContent>
      </w:r>
    </w:p>
    <w:p w14:paraId="46913C17" w14:textId="77777777" w:rsidR="008715C5" w:rsidRDefault="008715C5" w:rsidP="008E21A6"/>
    <w:p w14:paraId="4CBB0DEE" w14:textId="77777777" w:rsidR="008715C5" w:rsidRDefault="008715C5" w:rsidP="008E21A6"/>
    <w:p w14:paraId="3F12398E" w14:textId="77777777" w:rsidR="008715C5" w:rsidRDefault="008715C5" w:rsidP="008E21A6"/>
    <w:p w14:paraId="3936CB1D" w14:textId="77777777" w:rsidR="008715C5" w:rsidRDefault="008715C5" w:rsidP="008E21A6"/>
    <w:p w14:paraId="061AD8CD" w14:textId="77777777" w:rsidR="008715C5" w:rsidRDefault="008715C5" w:rsidP="008E21A6"/>
    <w:p w14:paraId="4EFBEBF7" w14:textId="77777777" w:rsidR="008715C5" w:rsidRDefault="008715C5" w:rsidP="008E21A6"/>
    <w:p w14:paraId="3198451D" w14:textId="77777777" w:rsidR="008715C5" w:rsidRDefault="008715C5" w:rsidP="008E21A6"/>
    <w:p w14:paraId="39A02FF8" w14:textId="77777777" w:rsidR="008715C5" w:rsidRDefault="008715C5" w:rsidP="008E21A6"/>
    <w:p w14:paraId="515D0D0B" w14:textId="77777777" w:rsidR="008715C5" w:rsidRDefault="008715C5" w:rsidP="008E21A6"/>
    <w:p w14:paraId="79CA3190" w14:textId="77777777" w:rsidR="000E296F" w:rsidRDefault="000E296F" w:rsidP="008E21A6"/>
    <w:p w14:paraId="5CDC67F5" w14:textId="77777777" w:rsidR="008715C5" w:rsidRDefault="008715C5" w:rsidP="008E21A6">
      <w:r>
        <w:rPr>
          <w:noProof/>
          <w:lang w:eastAsia="en-US"/>
        </w:rPr>
        <mc:AlternateContent>
          <mc:Choice Requires="wps">
            <w:drawing>
              <wp:anchor distT="0" distB="0" distL="114300" distR="114300" simplePos="0" relativeHeight="251673600" behindDoc="0" locked="0" layoutInCell="1" allowOverlap="1" wp14:anchorId="5C7F5264" wp14:editId="1B88AE8E">
                <wp:simplePos x="0" y="0"/>
                <wp:positionH relativeFrom="margin">
                  <wp:align>left</wp:align>
                </wp:positionH>
                <wp:positionV relativeFrom="paragraph">
                  <wp:posOffset>0</wp:posOffset>
                </wp:positionV>
                <wp:extent cx="6096000" cy="21717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6096000" cy="2171700"/>
                        </a:xfrm>
                        <a:prstGeom prst="rect">
                          <a:avLst/>
                        </a:prstGeom>
                        <a:solidFill>
                          <a:sysClr val="window" lastClr="FFFFFF"/>
                        </a:solidFill>
                        <a:ln w="12700" cap="flat" cmpd="sng" algn="ctr">
                          <a:solidFill>
                            <a:srgbClr val="968C8C"/>
                          </a:solidFill>
                          <a:prstDash val="solid"/>
                          <a:miter lim="800000"/>
                        </a:ln>
                        <a:effectLst/>
                      </wps:spPr>
                      <wps:txbx>
                        <w:txbxContent>
                          <w:tbl>
                            <w:tblPr>
                              <w:tblW w:w="930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06"/>
                            </w:tblGrid>
                            <w:tr w:rsidR="002727E0" w:rsidRPr="00DD5491" w14:paraId="36ECB52A" w14:textId="77777777" w:rsidTr="008715C5">
                              <w:trPr>
                                <w:trHeight w:val="25"/>
                              </w:trPr>
                              <w:tc>
                                <w:tcPr>
                                  <w:tcW w:w="93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0CAA44" w14:textId="77777777" w:rsidR="002727E0" w:rsidRPr="00DD5491" w:rsidRDefault="002727E0" w:rsidP="008715C5">
                                  <w:r w:rsidRPr="00DD5491">
                                    <w:t>E4 – Disease Treatments</w:t>
                                  </w:r>
                                </w:p>
                              </w:tc>
                            </w:tr>
                            <w:tr w:rsidR="002727E0" w:rsidRPr="00DD5491" w14:paraId="31A3DAF4" w14:textId="77777777" w:rsidTr="002727E0">
                              <w:trPr>
                                <w:trHeight w:val="981"/>
                              </w:trPr>
                              <w:tc>
                                <w:tcPr>
                                  <w:tcW w:w="93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EEA85" w14:textId="77777777" w:rsidR="002727E0" w:rsidRPr="00DD5491" w:rsidRDefault="002727E0" w:rsidP="008715C5">
                                  <w:r w:rsidRPr="00DD5491">
                                    <w:t>Attributes:</w:t>
                                  </w:r>
                                </w:p>
                                <w:p w14:paraId="35A7B720" w14:textId="77777777" w:rsidR="002727E0" w:rsidRPr="00DD5491" w:rsidRDefault="002727E0" w:rsidP="008715C5">
                                  <w:r w:rsidRPr="00DD5491">
                                    <w:t>1. Treatment Code [Key]</w:t>
                                  </w:r>
                                </w:p>
                                <w:p w14:paraId="7E29130C" w14:textId="77777777" w:rsidR="002727E0" w:rsidRPr="00DD5491" w:rsidRDefault="002727E0" w:rsidP="008715C5">
                                  <w:r w:rsidRPr="00DD5491">
                                    <w:t>2. Treatment Description</w:t>
                                  </w:r>
                                </w:p>
                                <w:p w14:paraId="08CCBE0E" w14:textId="77777777" w:rsidR="002727E0" w:rsidRPr="00DD5491" w:rsidRDefault="002727E0" w:rsidP="008715C5">
                                  <w:r w:rsidRPr="00DD5491">
                                    <w:t>3. Treatment Comment</w:t>
                                  </w:r>
                                </w:p>
                              </w:tc>
                            </w:tr>
                            <w:tr w:rsidR="002727E0" w:rsidRPr="00DD5491" w14:paraId="08F3EF33" w14:textId="77777777" w:rsidTr="002727E0">
                              <w:trPr>
                                <w:trHeight w:val="623"/>
                              </w:trPr>
                              <w:tc>
                                <w:tcPr>
                                  <w:tcW w:w="93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13A17F" w14:textId="77777777" w:rsidR="002727E0" w:rsidRPr="00DD5491" w:rsidRDefault="002727E0" w:rsidP="008715C5">
                                  <w:r w:rsidRPr="00DD5491">
                                    <w:t>Comments: The entity stores information about Disease Treatments</w:t>
                                  </w:r>
                                </w:p>
                                <w:p w14:paraId="6A2783B0" w14:textId="77777777" w:rsidR="002727E0" w:rsidRPr="00DD5491" w:rsidRDefault="002727E0" w:rsidP="008715C5"/>
                              </w:tc>
                            </w:tr>
                          </w:tbl>
                          <w:p w14:paraId="112C3F76"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F5264" id="Rectangle 7" o:spid="_x0000_s1032" style="position:absolute;left:0;text-align:left;margin-left:0;margin-top:0;width:480pt;height:171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" fillcolor="window" strokecolor="#968c8c" strokeweight="1pt">
                <v:textbox>
                  <w:txbxContent>
                    <w:tbl>
                      <w:tblPr>
                        <w:tblW w:w="930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06"/>
                      </w:tblGrid>
                      <w:tr w:rsidR="002727E0" w:rsidRPr="00DD5491" w14:paraId="36ECB52A" w14:textId="77777777" w:rsidTr="008715C5">
                        <w:trPr>
                          <w:trHeight w:val="25"/>
                        </w:trPr>
                        <w:tc>
                          <w:tcPr>
                            <w:tcW w:w="93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0CAA44" w14:textId="77777777" w:rsidR="002727E0" w:rsidRPr="00DD5491" w:rsidRDefault="002727E0" w:rsidP="008715C5">
                            <w:r w:rsidRPr="00DD5491">
                              <w:t>E4 – Disease Treatments</w:t>
                            </w:r>
                          </w:p>
                        </w:tc>
                      </w:tr>
                      <w:tr w:rsidR="002727E0" w:rsidRPr="00DD5491" w14:paraId="31A3DAF4" w14:textId="77777777" w:rsidTr="002727E0">
                        <w:trPr>
                          <w:trHeight w:val="981"/>
                        </w:trPr>
                        <w:tc>
                          <w:tcPr>
                            <w:tcW w:w="93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EEA85" w14:textId="77777777" w:rsidR="002727E0" w:rsidRPr="00DD5491" w:rsidRDefault="002727E0" w:rsidP="008715C5">
                            <w:r w:rsidRPr="00DD5491">
                              <w:t>Attributes:</w:t>
                            </w:r>
                          </w:p>
                          <w:p w14:paraId="35A7B720" w14:textId="77777777" w:rsidR="002727E0" w:rsidRPr="00DD5491" w:rsidRDefault="002727E0" w:rsidP="008715C5">
                            <w:r w:rsidRPr="00DD5491">
                              <w:t>1. Treatment Code [Key]</w:t>
                            </w:r>
                          </w:p>
                          <w:p w14:paraId="7E29130C" w14:textId="77777777" w:rsidR="002727E0" w:rsidRPr="00DD5491" w:rsidRDefault="002727E0" w:rsidP="008715C5">
                            <w:r w:rsidRPr="00DD5491">
                              <w:t>2. Treatment Description</w:t>
                            </w:r>
                          </w:p>
                          <w:p w14:paraId="08CCBE0E" w14:textId="77777777" w:rsidR="002727E0" w:rsidRPr="00DD5491" w:rsidRDefault="002727E0" w:rsidP="008715C5">
                            <w:r w:rsidRPr="00DD5491">
                              <w:t>3. Treatment Comment</w:t>
                            </w:r>
                          </w:p>
                        </w:tc>
                      </w:tr>
                      <w:tr w:rsidR="002727E0" w:rsidRPr="00DD5491" w14:paraId="08F3EF33" w14:textId="77777777" w:rsidTr="002727E0">
                        <w:trPr>
                          <w:trHeight w:val="623"/>
                        </w:trPr>
                        <w:tc>
                          <w:tcPr>
                            <w:tcW w:w="93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13A17F" w14:textId="77777777" w:rsidR="002727E0" w:rsidRPr="00DD5491" w:rsidRDefault="002727E0" w:rsidP="008715C5">
                            <w:r w:rsidRPr="00DD5491">
                              <w:t>Comments: The entity stores information about Disease Treatments</w:t>
                            </w:r>
                          </w:p>
                          <w:p w14:paraId="6A2783B0" w14:textId="77777777" w:rsidR="002727E0" w:rsidRPr="00DD5491" w:rsidRDefault="002727E0" w:rsidP="008715C5"/>
                        </w:tc>
                      </w:tr>
                    </w:tbl>
                    <w:p w14:paraId="112C3F76" w14:textId="77777777" w:rsidR="002727E0" w:rsidRDefault="002727E0" w:rsidP="008715C5">
                      <w:pPr>
                        <w:ind w:left="0"/>
                        <w:jc w:val="center"/>
                      </w:pPr>
                    </w:p>
                  </w:txbxContent>
                </v:textbox>
                <w10:wrap anchorx="margin"/>
              </v:rect>
            </w:pict>
          </mc:Fallback>
        </mc:AlternateContent>
      </w:r>
    </w:p>
    <w:p w14:paraId="0E8D0B95" w14:textId="77777777" w:rsidR="008715C5" w:rsidRDefault="008715C5" w:rsidP="008E21A6"/>
    <w:p w14:paraId="540203FB" w14:textId="77777777" w:rsidR="008715C5" w:rsidRDefault="008715C5" w:rsidP="008E21A6"/>
    <w:p w14:paraId="6C5F9E81" w14:textId="77777777" w:rsidR="008715C5" w:rsidRDefault="008715C5" w:rsidP="008E21A6"/>
    <w:p w14:paraId="2B50B167" w14:textId="77777777" w:rsidR="008715C5" w:rsidRDefault="008715C5" w:rsidP="008E21A6"/>
    <w:p w14:paraId="51B27DAE" w14:textId="77777777" w:rsidR="008715C5" w:rsidRDefault="008715C5" w:rsidP="008E21A6"/>
    <w:p w14:paraId="478C5E11" w14:textId="77777777" w:rsidR="008715C5" w:rsidRDefault="008715C5" w:rsidP="008E21A6"/>
    <w:p w14:paraId="6F01948E" w14:textId="77777777" w:rsidR="008715C5" w:rsidRDefault="008715C5" w:rsidP="008E21A6"/>
    <w:p w14:paraId="2AACF862" w14:textId="77777777" w:rsidR="008715C5" w:rsidRDefault="008715C5" w:rsidP="008E21A6"/>
    <w:p w14:paraId="48C1978D" w14:textId="77777777" w:rsidR="008715C5" w:rsidRDefault="008715C5" w:rsidP="008E21A6">
      <w:r>
        <w:rPr>
          <w:noProof/>
          <w:lang w:eastAsia="en-US"/>
        </w:rPr>
        <mc:AlternateContent>
          <mc:Choice Requires="wps">
            <w:drawing>
              <wp:anchor distT="0" distB="0" distL="114300" distR="114300" simplePos="0" relativeHeight="251670528" behindDoc="0" locked="0" layoutInCell="1" allowOverlap="1" wp14:anchorId="659D4A76" wp14:editId="5E3E78A4">
                <wp:simplePos x="0" y="0"/>
                <wp:positionH relativeFrom="margin">
                  <wp:align>left</wp:align>
                </wp:positionH>
                <wp:positionV relativeFrom="paragraph">
                  <wp:posOffset>227330</wp:posOffset>
                </wp:positionV>
                <wp:extent cx="6076950" cy="4210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6076950" cy="421005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33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33"/>
                            </w:tblGrid>
                            <w:tr w:rsidR="002727E0" w:rsidRPr="001B1C29" w14:paraId="2FD761FA" w14:textId="77777777" w:rsidTr="002727E0">
                              <w:trPr>
                                <w:trHeight w:val="281"/>
                              </w:trPr>
                              <w:tc>
                                <w:tcPr>
                                  <w:tcW w:w="93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7F9D0" w14:textId="77777777" w:rsidR="002727E0" w:rsidRPr="001B1C29" w:rsidRDefault="002727E0" w:rsidP="008715C5">
                                  <w:r w:rsidRPr="001B1C29">
                                    <w:t>E5 – Patient</w:t>
                                  </w:r>
                                </w:p>
                              </w:tc>
                            </w:tr>
                            <w:tr w:rsidR="002727E0" w:rsidRPr="001B1C29" w14:paraId="41BD7BB3" w14:textId="77777777" w:rsidTr="002727E0">
                              <w:trPr>
                                <w:trHeight w:val="975"/>
                              </w:trPr>
                              <w:tc>
                                <w:tcPr>
                                  <w:tcW w:w="93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D67D3F" w14:textId="77777777" w:rsidR="002727E0" w:rsidRPr="001B1C29" w:rsidRDefault="002727E0" w:rsidP="008715C5">
                                  <w:r w:rsidRPr="001B1C29">
                                    <w:t>Attributes:</w:t>
                                  </w:r>
                                </w:p>
                                <w:p w14:paraId="638FDA63" w14:textId="77777777" w:rsidR="002727E0" w:rsidRPr="001B1C29" w:rsidRDefault="002727E0" w:rsidP="008715C5">
                                  <w:r w:rsidRPr="001B1C29">
                                    <w:t>1. Patient Code [Key]</w:t>
                                  </w:r>
                                </w:p>
                                <w:p w14:paraId="20B9F596" w14:textId="77777777" w:rsidR="002727E0" w:rsidRPr="001B1C29" w:rsidRDefault="002727E0" w:rsidP="008715C5">
                                  <w:r w:rsidRPr="001B1C29">
                                    <w:t>2. Patient Social Security Number</w:t>
                                  </w:r>
                                </w:p>
                                <w:p w14:paraId="190F4B5E" w14:textId="77777777" w:rsidR="002727E0" w:rsidRPr="001B1C29" w:rsidRDefault="002727E0" w:rsidP="008715C5">
                                  <w:r w:rsidRPr="001B1C29">
                                    <w:t>3. Patient Name</w:t>
                                  </w:r>
                                </w:p>
                                <w:p w14:paraId="7ACB20BF" w14:textId="77777777" w:rsidR="002727E0" w:rsidRPr="001B1C29" w:rsidRDefault="002727E0" w:rsidP="008715C5">
                                  <w:r w:rsidRPr="001B1C29">
                                    <w:t>4. Address Line 1</w:t>
                                  </w:r>
                                </w:p>
                                <w:p w14:paraId="5DB44A27" w14:textId="77777777" w:rsidR="002727E0" w:rsidRPr="001B1C29" w:rsidRDefault="002727E0" w:rsidP="008715C5">
                                  <w:r w:rsidRPr="001B1C29">
                                    <w:t>5. Address Line 2</w:t>
                                  </w:r>
                                </w:p>
                                <w:p w14:paraId="688DA34A" w14:textId="77777777" w:rsidR="002727E0" w:rsidRPr="001B1C29" w:rsidRDefault="002727E0" w:rsidP="008715C5">
                                  <w:r w:rsidRPr="001B1C29">
                                    <w:t>6. State / Province Code (Refers to E9)</w:t>
                                  </w:r>
                                </w:p>
                                <w:p w14:paraId="1CBE4805" w14:textId="77777777" w:rsidR="002727E0" w:rsidRPr="001B1C29" w:rsidRDefault="002727E0" w:rsidP="008715C5">
                                  <w:r w:rsidRPr="001B1C29">
                                    <w:t>7. Zip Code</w:t>
                                  </w:r>
                                </w:p>
                                <w:p w14:paraId="4ADD9E24" w14:textId="77777777" w:rsidR="002727E0" w:rsidRPr="001B1C29" w:rsidRDefault="002727E0" w:rsidP="008715C5">
                                  <w:r w:rsidRPr="001B1C29">
                                    <w:t>8. Telephone Number</w:t>
                                  </w:r>
                                </w:p>
                                <w:p w14:paraId="33089901" w14:textId="77777777" w:rsidR="002727E0" w:rsidRPr="001B1C29" w:rsidRDefault="002727E0" w:rsidP="008715C5">
                                  <w:r w:rsidRPr="001B1C29">
                                    <w:t>9. Email Address</w:t>
                                  </w:r>
                                </w:p>
                                <w:p w14:paraId="6BE2919A" w14:textId="77777777" w:rsidR="002727E0" w:rsidRPr="001B1C29" w:rsidRDefault="002727E0" w:rsidP="008715C5">
                                  <w:r w:rsidRPr="001B1C29">
                                    <w:t>10. Emergency Contact Code (Refers to E10)</w:t>
                                  </w:r>
                                </w:p>
                                <w:p w14:paraId="6DF8C3C5" w14:textId="77777777" w:rsidR="002727E0" w:rsidRPr="001B1C29" w:rsidRDefault="002727E0" w:rsidP="008715C5">
                                  <w:r w:rsidRPr="001B1C29">
                                    <w:t>11. Health Insurance Code</w:t>
                                  </w:r>
                                </w:p>
                                <w:p w14:paraId="7B7B3C19" w14:textId="77777777" w:rsidR="002727E0" w:rsidRPr="001B1C29" w:rsidRDefault="002727E0" w:rsidP="008715C5">
                                  <w:r w:rsidRPr="001B1C29">
                                    <w:t>12. Medical Log (Refers to E6)</w:t>
                                  </w:r>
                                </w:p>
                              </w:tc>
                            </w:tr>
                            <w:tr w:rsidR="002727E0" w:rsidRPr="001B1C29" w14:paraId="22BFA4CE" w14:textId="77777777" w:rsidTr="002727E0">
                              <w:trPr>
                                <w:trHeight w:val="510"/>
                              </w:trPr>
                              <w:tc>
                                <w:tcPr>
                                  <w:tcW w:w="93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3F5C2B" w14:textId="77777777" w:rsidR="002727E0" w:rsidRPr="001B1C29" w:rsidRDefault="002727E0" w:rsidP="008715C5">
                                  <w:r w:rsidRPr="001B1C29">
                                    <w:t>Comments: The entity stores information about Patients</w:t>
                                  </w:r>
                                </w:p>
                              </w:tc>
                            </w:tr>
                          </w:tbl>
                          <w:p w14:paraId="2D223BBE"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D4A76" id="Rectangle 5" o:spid="_x0000_s1033" style="position:absolute;left:0;text-align:left;margin-left:0;margin-top:17.9pt;width:478.5pt;height:331.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" fillcolor="white [3201]" strokecolor="#968c8c [3209]" strokeweight="1pt">
                <v:textbox>
                  <w:txbxContent>
                    <w:tbl>
                      <w:tblPr>
                        <w:tblW w:w="933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33"/>
                      </w:tblGrid>
                      <w:tr w:rsidR="002727E0" w:rsidRPr="001B1C29" w14:paraId="2FD761FA" w14:textId="77777777" w:rsidTr="002727E0">
                        <w:trPr>
                          <w:trHeight w:val="281"/>
                        </w:trPr>
                        <w:tc>
                          <w:tcPr>
                            <w:tcW w:w="93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7F9D0" w14:textId="77777777" w:rsidR="002727E0" w:rsidRPr="001B1C29" w:rsidRDefault="002727E0" w:rsidP="008715C5">
                            <w:r w:rsidRPr="001B1C29">
                              <w:t>E5 – Patient</w:t>
                            </w:r>
                          </w:p>
                        </w:tc>
                      </w:tr>
                      <w:tr w:rsidR="002727E0" w:rsidRPr="001B1C29" w14:paraId="41BD7BB3" w14:textId="77777777" w:rsidTr="002727E0">
                        <w:trPr>
                          <w:trHeight w:val="975"/>
                        </w:trPr>
                        <w:tc>
                          <w:tcPr>
                            <w:tcW w:w="93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D67D3F" w14:textId="77777777" w:rsidR="002727E0" w:rsidRPr="001B1C29" w:rsidRDefault="002727E0" w:rsidP="008715C5">
                            <w:r w:rsidRPr="001B1C29">
                              <w:t>Attributes:</w:t>
                            </w:r>
                          </w:p>
                          <w:p w14:paraId="638FDA63" w14:textId="77777777" w:rsidR="002727E0" w:rsidRPr="001B1C29" w:rsidRDefault="002727E0" w:rsidP="008715C5">
                            <w:r w:rsidRPr="001B1C29">
                              <w:t>1. Patient Code [Key]</w:t>
                            </w:r>
                          </w:p>
                          <w:p w14:paraId="20B9F596" w14:textId="77777777" w:rsidR="002727E0" w:rsidRPr="001B1C29" w:rsidRDefault="002727E0" w:rsidP="008715C5">
                            <w:r w:rsidRPr="001B1C29">
                              <w:t>2. Patient Social Security Number</w:t>
                            </w:r>
                          </w:p>
                          <w:p w14:paraId="190F4B5E" w14:textId="77777777" w:rsidR="002727E0" w:rsidRPr="001B1C29" w:rsidRDefault="002727E0" w:rsidP="008715C5">
                            <w:r w:rsidRPr="001B1C29">
                              <w:t>3. Patient Name</w:t>
                            </w:r>
                          </w:p>
                          <w:p w14:paraId="7ACB20BF" w14:textId="77777777" w:rsidR="002727E0" w:rsidRPr="001B1C29" w:rsidRDefault="002727E0" w:rsidP="008715C5">
                            <w:r w:rsidRPr="001B1C29">
                              <w:t>4. Address Line 1</w:t>
                            </w:r>
                          </w:p>
                          <w:p w14:paraId="5DB44A27" w14:textId="77777777" w:rsidR="002727E0" w:rsidRPr="001B1C29" w:rsidRDefault="002727E0" w:rsidP="008715C5">
                            <w:r w:rsidRPr="001B1C29">
                              <w:t>5. Address Line 2</w:t>
                            </w:r>
                          </w:p>
                          <w:p w14:paraId="688DA34A" w14:textId="77777777" w:rsidR="002727E0" w:rsidRPr="001B1C29" w:rsidRDefault="002727E0" w:rsidP="008715C5">
                            <w:r w:rsidRPr="001B1C29">
                              <w:t>6. State / Province Code (Refers to E9)</w:t>
                            </w:r>
                          </w:p>
                          <w:p w14:paraId="1CBE4805" w14:textId="77777777" w:rsidR="002727E0" w:rsidRPr="001B1C29" w:rsidRDefault="002727E0" w:rsidP="008715C5">
                            <w:r w:rsidRPr="001B1C29">
                              <w:t>7. Zip Code</w:t>
                            </w:r>
                          </w:p>
                          <w:p w14:paraId="4ADD9E24" w14:textId="77777777" w:rsidR="002727E0" w:rsidRPr="001B1C29" w:rsidRDefault="002727E0" w:rsidP="008715C5">
                            <w:r w:rsidRPr="001B1C29">
                              <w:t>8. Telephone Number</w:t>
                            </w:r>
                          </w:p>
                          <w:p w14:paraId="33089901" w14:textId="77777777" w:rsidR="002727E0" w:rsidRPr="001B1C29" w:rsidRDefault="002727E0" w:rsidP="008715C5">
                            <w:r w:rsidRPr="001B1C29">
                              <w:t>9. Email Address</w:t>
                            </w:r>
                          </w:p>
                          <w:p w14:paraId="6BE2919A" w14:textId="77777777" w:rsidR="002727E0" w:rsidRPr="001B1C29" w:rsidRDefault="002727E0" w:rsidP="008715C5">
                            <w:r w:rsidRPr="001B1C29">
                              <w:t>10. Emergency Contact Code (Refers to E10)</w:t>
                            </w:r>
                          </w:p>
                          <w:p w14:paraId="6DF8C3C5" w14:textId="77777777" w:rsidR="002727E0" w:rsidRPr="001B1C29" w:rsidRDefault="002727E0" w:rsidP="008715C5">
                            <w:r w:rsidRPr="001B1C29">
                              <w:t>11. Health Insurance Code</w:t>
                            </w:r>
                          </w:p>
                          <w:p w14:paraId="7B7B3C19" w14:textId="77777777" w:rsidR="002727E0" w:rsidRPr="001B1C29" w:rsidRDefault="002727E0" w:rsidP="008715C5">
                            <w:r w:rsidRPr="001B1C29">
                              <w:t>12. Medical Log (Refers to E6)</w:t>
                            </w:r>
                          </w:p>
                        </w:tc>
                      </w:tr>
                      <w:tr w:rsidR="002727E0" w:rsidRPr="001B1C29" w14:paraId="22BFA4CE" w14:textId="77777777" w:rsidTr="002727E0">
                        <w:trPr>
                          <w:trHeight w:val="510"/>
                        </w:trPr>
                        <w:tc>
                          <w:tcPr>
                            <w:tcW w:w="93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3F5C2B" w14:textId="77777777" w:rsidR="002727E0" w:rsidRPr="001B1C29" w:rsidRDefault="002727E0" w:rsidP="008715C5">
                            <w:r w:rsidRPr="001B1C29">
                              <w:t>Comments: The entity stores information about Patients</w:t>
                            </w:r>
                          </w:p>
                        </w:tc>
                      </w:tr>
                    </w:tbl>
                    <w:p w14:paraId="2D223BBE" w14:textId="77777777" w:rsidR="002727E0" w:rsidRDefault="002727E0" w:rsidP="008715C5">
                      <w:pPr>
                        <w:ind w:left="0"/>
                        <w:jc w:val="center"/>
                      </w:pPr>
                    </w:p>
                  </w:txbxContent>
                </v:textbox>
                <w10:wrap anchorx="margin"/>
              </v:rect>
            </w:pict>
          </mc:Fallback>
        </mc:AlternateContent>
      </w:r>
    </w:p>
    <w:p w14:paraId="45DFCECB" w14:textId="77777777" w:rsidR="008715C5" w:rsidRDefault="008715C5" w:rsidP="008E21A6"/>
    <w:p w14:paraId="360D2208" w14:textId="77777777" w:rsidR="008715C5" w:rsidRDefault="008715C5" w:rsidP="008E21A6"/>
    <w:p w14:paraId="30DF500B" w14:textId="77777777" w:rsidR="008715C5" w:rsidRDefault="008715C5" w:rsidP="008E21A6"/>
    <w:p w14:paraId="020E8640" w14:textId="77777777" w:rsidR="008715C5" w:rsidRDefault="008715C5" w:rsidP="008E21A6"/>
    <w:p w14:paraId="0240E6F9" w14:textId="77777777" w:rsidR="008715C5" w:rsidRDefault="008715C5" w:rsidP="008E21A6"/>
    <w:p w14:paraId="0EE987E6" w14:textId="77777777" w:rsidR="008715C5" w:rsidRDefault="008715C5" w:rsidP="008E21A6"/>
    <w:p w14:paraId="300F37D3" w14:textId="77777777" w:rsidR="008715C5" w:rsidRDefault="008715C5" w:rsidP="008E21A6"/>
    <w:p w14:paraId="52DD717C" w14:textId="77777777" w:rsidR="008715C5" w:rsidRDefault="008715C5" w:rsidP="008E21A6"/>
    <w:p w14:paraId="145795E4" w14:textId="77777777" w:rsidR="008715C5" w:rsidRDefault="008715C5" w:rsidP="008E21A6"/>
    <w:p w14:paraId="7F1DF842" w14:textId="77777777" w:rsidR="008715C5" w:rsidRDefault="008715C5" w:rsidP="008E21A6"/>
    <w:p w14:paraId="3BC9F12A" w14:textId="77777777" w:rsidR="008715C5" w:rsidRDefault="008715C5" w:rsidP="008E21A6"/>
    <w:p w14:paraId="4D35B565" w14:textId="77777777" w:rsidR="008715C5" w:rsidRDefault="008715C5" w:rsidP="008E21A6"/>
    <w:p w14:paraId="207CB511" w14:textId="77777777" w:rsidR="008715C5" w:rsidRDefault="008715C5" w:rsidP="008E21A6"/>
    <w:p w14:paraId="6B3B0AB1" w14:textId="77777777" w:rsidR="008715C5" w:rsidRDefault="008715C5" w:rsidP="008E21A6"/>
    <w:p w14:paraId="53160702" w14:textId="77777777" w:rsidR="008715C5" w:rsidRDefault="008715C5" w:rsidP="008E21A6"/>
    <w:p w14:paraId="0F17C859" w14:textId="77777777" w:rsidR="008715C5" w:rsidRDefault="008715C5" w:rsidP="008E21A6"/>
    <w:p w14:paraId="1E6DB209" w14:textId="77777777" w:rsidR="008715C5" w:rsidRDefault="008715C5" w:rsidP="008E21A6"/>
    <w:p w14:paraId="7153C37B" w14:textId="77777777" w:rsidR="008715C5" w:rsidRDefault="008715C5" w:rsidP="008E21A6"/>
    <w:p w14:paraId="357F3913" w14:textId="77777777" w:rsidR="008715C5" w:rsidRDefault="008715C5" w:rsidP="008E21A6"/>
    <w:p w14:paraId="6CBD5D40" w14:textId="77777777" w:rsidR="008715C5" w:rsidRDefault="008715C5" w:rsidP="008E21A6"/>
    <w:p w14:paraId="37AF47CD" w14:textId="77777777" w:rsidR="008715C5" w:rsidRDefault="008715C5" w:rsidP="008E21A6"/>
    <w:p w14:paraId="5A625E82" w14:textId="77777777" w:rsidR="008715C5" w:rsidRDefault="006C4916" w:rsidP="008E21A6">
      <w:r>
        <w:rPr>
          <w:noProof/>
          <w:lang w:eastAsia="en-US"/>
        </w:rPr>
        <w:lastRenderedPageBreak/>
        <mc:AlternateContent>
          <mc:Choice Requires="wps">
            <w:drawing>
              <wp:anchor distT="0" distB="0" distL="114300" distR="114300" simplePos="0" relativeHeight="251683840" behindDoc="0" locked="0" layoutInCell="1" allowOverlap="1" wp14:anchorId="1DA71B60" wp14:editId="2ED1E5A7">
                <wp:simplePos x="0" y="0"/>
                <wp:positionH relativeFrom="margin">
                  <wp:align>left</wp:align>
                </wp:positionH>
                <wp:positionV relativeFrom="paragraph">
                  <wp:posOffset>-96520</wp:posOffset>
                </wp:positionV>
                <wp:extent cx="6067425" cy="28956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6067425" cy="2895600"/>
                        </a:xfrm>
                        <a:prstGeom prst="rect">
                          <a:avLst/>
                        </a:prstGeom>
                        <a:solidFill>
                          <a:sysClr val="window" lastClr="FFFFFF"/>
                        </a:solidFill>
                        <a:ln w="12700" cap="flat" cmpd="sng" algn="ctr">
                          <a:solidFill>
                            <a:srgbClr val="968C8C"/>
                          </a:solidFill>
                          <a:prstDash val="solid"/>
                          <a:miter lim="800000"/>
                        </a:ln>
                        <a:effectLst/>
                      </wps:spPr>
                      <wps:txbx>
                        <w:txbxContent>
                          <w:tbl>
                            <w:tblPr>
                              <w:tblOverlap w:val="never"/>
                              <w:tblW w:w="92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72"/>
                            </w:tblGrid>
                            <w:tr w:rsidR="002727E0" w:rsidRPr="001B1C29" w14:paraId="68F81527" w14:textId="77777777" w:rsidTr="002727E0">
                              <w:trPr>
                                <w:trHeight w:val="266"/>
                              </w:trPr>
                              <w:tc>
                                <w:tcPr>
                                  <w:tcW w:w="927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47FE6A" w14:textId="77777777" w:rsidR="002727E0" w:rsidRPr="001B1C29" w:rsidRDefault="002727E0" w:rsidP="008715C5">
                                  <w:pPr>
                                    <w:suppressOverlap/>
                                  </w:pPr>
                                  <w:r w:rsidRPr="001B1C29">
                                    <w:t>E6 – Patient Medical Log</w:t>
                                  </w:r>
                                </w:p>
                              </w:tc>
                            </w:tr>
                            <w:tr w:rsidR="002727E0" w:rsidRPr="001B1C29" w14:paraId="2739371E" w14:textId="77777777" w:rsidTr="002727E0">
                              <w:trPr>
                                <w:trHeight w:val="939"/>
                              </w:trPr>
                              <w:tc>
                                <w:tcPr>
                                  <w:tcW w:w="92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50618C" w14:textId="77777777" w:rsidR="002727E0" w:rsidRPr="001B1C29" w:rsidRDefault="002727E0" w:rsidP="008715C5">
                                  <w:pPr>
                                    <w:suppressOverlap/>
                                  </w:pPr>
                                  <w:r w:rsidRPr="001B1C29">
                                    <w:t>Attributes:</w:t>
                                  </w:r>
                                </w:p>
                                <w:p w14:paraId="76BAEC4E" w14:textId="77777777" w:rsidR="002727E0" w:rsidRPr="001B1C29" w:rsidRDefault="002727E0" w:rsidP="008715C5">
                                  <w:pPr>
                                    <w:suppressOverlap/>
                                  </w:pPr>
                                  <w:r w:rsidRPr="001B1C29">
                                    <w:t>1. Medical Log Code [Key]</w:t>
                                  </w:r>
                                </w:p>
                                <w:p w14:paraId="7C08723B" w14:textId="77777777" w:rsidR="002727E0" w:rsidRPr="001B1C29" w:rsidRDefault="002727E0" w:rsidP="008715C5">
                                  <w:pPr>
                                    <w:suppressOverlap/>
                                  </w:pPr>
                                  <w:r w:rsidRPr="001B1C29">
                                    <w:t>2. Patient Code (Refers to E5)</w:t>
                                  </w:r>
                                </w:p>
                                <w:p w14:paraId="6B13320C" w14:textId="77777777" w:rsidR="002727E0" w:rsidRPr="001B1C29" w:rsidRDefault="002727E0" w:rsidP="008715C5">
                                  <w:pPr>
                                    <w:suppressOverlap/>
                                  </w:pPr>
                                  <w:r w:rsidRPr="001B1C29">
                                    <w:t>3. Occurrence Date</w:t>
                                  </w:r>
                                </w:p>
                                <w:p w14:paraId="5A73F6DC" w14:textId="77777777" w:rsidR="002727E0" w:rsidRPr="001B1C29" w:rsidRDefault="002727E0" w:rsidP="008715C5">
                                  <w:pPr>
                                    <w:suppressOverlap/>
                                  </w:pPr>
                                  <w:r w:rsidRPr="001B1C29">
                                    <w:t>4. Disease Diagnosed (Refers to E1)</w:t>
                                  </w:r>
                                </w:p>
                                <w:p w14:paraId="2DD2438B" w14:textId="77777777" w:rsidR="002727E0" w:rsidRPr="001B1C29" w:rsidRDefault="002727E0" w:rsidP="008715C5">
                                  <w:pPr>
                                    <w:suppressOverlap/>
                                  </w:pPr>
                                  <w:r w:rsidRPr="001B1C29">
                                    <w:t>5. Medical Summary</w:t>
                                  </w:r>
                                </w:p>
                                <w:p w14:paraId="7675FB5E" w14:textId="77777777" w:rsidR="002727E0" w:rsidRPr="001B1C29" w:rsidRDefault="002727E0" w:rsidP="008715C5">
                                  <w:pPr>
                                    <w:suppressOverlap/>
                                  </w:pPr>
                                  <w:r w:rsidRPr="001B1C29">
                                    <w:t>6. Ref Physician Code (Refers to E8)</w:t>
                                  </w:r>
                                </w:p>
                              </w:tc>
                            </w:tr>
                            <w:tr w:rsidR="002727E0" w:rsidRPr="001B1C29" w14:paraId="354AC9B9" w14:textId="77777777" w:rsidTr="002727E0">
                              <w:trPr>
                                <w:trHeight w:val="586"/>
                              </w:trPr>
                              <w:tc>
                                <w:tcPr>
                                  <w:tcW w:w="927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043803" w14:textId="77777777" w:rsidR="002727E0" w:rsidRPr="001B1C29" w:rsidRDefault="002727E0" w:rsidP="008715C5">
                                  <w:pPr>
                                    <w:suppressOverlap/>
                                  </w:pPr>
                                  <w:r w:rsidRPr="001B1C29">
                                    <w:t>Comments: The entity stores information about the Patient’s Medical Log</w:t>
                                  </w:r>
                                </w:p>
                                <w:p w14:paraId="11E5BB30" w14:textId="77777777" w:rsidR="002727E0" w:rsidRPr="001B1C29" w:rsidRDefault="002727E0" w:rsidP="008715C5">
                                  <w:pPr>
                                    <w:suppressOverlap/>
                                  </w:pPr>
                                </w:p>
                              </w:tc>
                            </w:tr>
                          </w:tbl>
                          <w:p w14:paraId="11299B45"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71B60" id="Rectangle 12" o:spid="_x0000_s1034" style="position:absolute;left:0;text-align:left;margin-left:0;margin-top:-7.55pt;width:477.75pt;height:228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" fillcolor="window" strokecolor="#968c8c" strokeweight="1pt">
                <v:textbox>
                  <w:txbxContent>
                    <w:tbl>
                      <w:tblPr>
                        <w:tblOverlap w:val="never"/>
                        <w:tblW w:w="92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72"/>
                      </w:tblGrid>
                      <w:tr w:rsidR="002727E0" w:rsidRPr="001B1C29" w14:paraId="68F81527" w14:textId="77777777" w:rsidTr="002727E0">
                        <w:trPr>
                          <w:trHeight w:val="266"/>
                        </w:trPr>
                        <w:tc>
                          <w:tcPr>
                            <w:tcW w:w="927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47FE6A" w14:textId="77777777" w:rsidR="002727E0" w:rsidRPr="001B1C29" w:rsidRDefault="002727E0" w:rsidP="008715C5">
                            <w:pPr>
                              <w:suppressOverlap/>
                            </w:pPr>
                            <w:r w:rsidRPr="001B1C29">
                              <w:t>E6 – Patient Medical Log</w:t>
                            </w:r>
                          </w:p>
                        </w:tc>
                      </w:tr>
                      <w:tr w:rsidR="002727E0" w:rsidRPr="001B1C29" w14:paraId="2739371E" w14:textId="77777777" w:rsidTr="002727E0">
                        <w:trPr>
                          <w:trHeight w:val="939"/>
                        </w:trPr>
                        <w:tc>
                          <w:tcPr>
                            <w:tcW w:w="92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50618C" w14:textId="77777777" w:rsidR="002727E0" w:rsidRPr="001B1C29" w:rsidRDefault="002727E0" w:rsidP="008715C5">
                            <w:pPr>
                              <w:suppressOverlap/>
                            </w:pPr>
                            <w:r w:rsidRPr="001B1C29">
                              <w:t>Attributes:</w:t>
                            </w:r>
                          </w:p>
                          <w:p w14:paraId="76BAEC4E" w14:textId="77777777" w:rsidR="002727E0" w:rsidRPr="001B1C29" w:rsidRDefault="002727E0" w:rsidP="008715C5">
                            <w:pPr>
                              <w:suppressOverlap/>
                            </w:pPr>
                            <w:r w:rsidRPr="001B1C29">
                              <w:t>1. Medical Log Code [Key]</w:t>
                            </w:r>
                          </w:p>
                          <w:p w14:paraId="7C08723B" w14:textId="77777777" w:rsidR="002727E0" w:rsidRPr="001B1C29" w:rsidRDefault="002727E0" w:rsidP="008715C5">
                            <w:pPr>
                              <w:suppressOverlap/>
                            </w:pPr>
                            <w:r w:rsidRPr="001B1C29">
                              <w:t>2. Patient Code (Refers to E5)</w:t>
                            </w:r>
                          </w:p>
                          <w:p w14:paraId="6B13320C" w14:textId="77777777" w:rsidR="002727E0" w:rsidRPr="001B1C29" w:rsidRDefault="002727E0" w:rsidP="008715C5">
                            <w:pPr>
                              <w:suppressOverlap/>
                            </w:pPr>
                            <w:r w:rsidRPr="001B1C29">
                              <w:t>3. Occurrence Date</w:t>
                            </w:r>
                          </w:p>
                          <w:p w14:paraId="5A73F6DC" w14:textId="77777777" w:rsidR="002727E0" w:rsidRPr="001B1C29" w:rsidRDefault="002727E0" w:rsidP="008715C5">
                            <w:pPr>
                              <w:suppressOverlap/>
                            </w:pPr>
                            <w:r w:rsidRPr="001B1C29">
                              <w:t>4. Disease Diagnosed (Refers to E1)</w:t>
                            </w:r>
                          </w:p>
                          <w:p w14:paraId="2DD2438B" w14:textId="77777777" w:rsidR="002727E0" w:rsidRPr="001B1C29" w:rsidRDefault="002727E0" w:rsidP="008715C5">
                            <w:pPr>
                              <w:suppressOverlap/>
                            </w:pPr>
                            <w:r w:rsidRPr="001B1C29">
                              <w:t>5. Medical Summary</w:t>
                            </w:r>
                          </w:p>
                          <w:p w14:paraId="7675FB5E" w14:textId="77777777" w:rsidR="002727E0" w:rsidRPr="001B1C29" w:rsidRDefault="002727E0" w:rsidP="008715C5">
                            <w:pPr>
                              <w:suppressOverlap/>
                            </w:pPr>
                            <w:r w:rsidRPr="001B1C29">
                              <w:t>6. Ref Physician Code (Refers to E8)</w:t>
                            </w:r>
                          </w:p>
                        </w:tc>
                      </w:tr>
                      <w:tr w:rsidR="002727E0" w:rsidRPr="001B1C29" w14:paraId="354AC9B9" w14:textId="77777777" w:rsidTr="002727E0">
                        <w:trPr>
                          <w:trHeight w:val="586"/>
                        </w:trPr>
                        <w:tc>
                          <w:tcPr>
                            <w:tcW w:w="927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043803" w14:textId="77777777" w:rsidR="002727E0" w:rsidRPr="001B1C29" w:rsidRDefault="002727E0" w:rsidP="008715C5">
                            <w:pPr>
                              <w:suppressOverlap/>
                            </w:pPr>
                            <w:r w:rsidRPr="001B1C29">
                              <w:t>Comments: The entity stores information about the Patient’s Medical Log</w:t>
                            </w:r>
                          </w:p>
                          <w:p w14:paraId="11E5BB30" w14:textId="77777777" w:rsidR="002727E0" w:rsidRPr="001B1C29" w:rsidRDefault="002727E0" w:rsidP="008715C5">
                            <w:pPr>
                              <w:suppressOverlap/>
                            </w:pPr>
                          </w:p>
                        </w:tc>
                      </w:tr>
                    </w:tbl>
                    <w:p w14:paraId="11299B45" w14:textId="77777777" w:rsidR="002727E0" w:rsidRDefault="002727E0" w:rsidP="008715C5">
                      <w:pPr>
                        <w:ind w:left="0"/>
                        <w:jc w:val="center"/>
                      </w:pPr>
                    </w:p>
                  </w:txbxContent>
                </v:textbox>
                <w10:wrap anchorx="margin"/>
              </v:rect>
            </w:pict>
          </mc:Fallback>
        </mc:AlternateContent>
      </w:r>
    </w:p>
    <w:p w14:paraId="0AD095AB" w14:textId="77777777" w:rsidR="008715C5" w:rsidRDefault="008715C5" w:rsidP="008E21A6"/>
    <w:p w14:paraId="7F0A7EEF" w14:textId="77777777" w:rsidR="008715C5" w:rsidRDefault="008715C5" w:rsidP="008E21A6"/>
    <w:p w14:paraId="50B49168" w14:textId="77777777" w:rsidR="008715C5" w:rsidRDefault="008715C5" w:rsidP="008E21A6"/>
    <w:p w14:paraId="3A3B22EA" w14:textId="77777777" w:rsidR="008715C5" w:rsidRDefault="008715C5" w:rsidP="008E21A6"/>
    <w:p w14:paraId="09B74693" w14:textId="77777777" w:rsidR="008715C5" w:rsidRDefault="008715C5" w:rsidP="008E21A6"/>
    <w:p w14:paraId="571B2787" w14:textId="77777777" w:rsidR="008715C5" w:rsidRDefault="008715C5" w:rsidP="008E21A6"/>
    <w:p w14:paraId="47C853BD" w14:textId="77777777" w:rsidR="008715C5" w:rsidRDefault="008715C5" w:rsidP="008E21A6"/>
    <w:p w14:paraId="6B415080" w14:textId="77777777" w:rsidR="008715C5" w:rsidRDefault="008715C5" w:rsidP="008E21A6"/>
    <w:p w14:paraId="43BA2C58" w14:textId="77777777" w:rsidR="008715C5" w:rsidRDefault="008715C5" w:rsidP="008E21A6"/>
    <w:p w14:paraId="584410E5" w14:textId="77777777" w:rsidR="008715C5" w:rsidRDefault="008715C5" w:rsidP="008E21A6"/>
    <w:p w14:paraId="464914BB" w14:textId="77777777" w:rsidR="008715C5" w:rsidRDefault="008715C5" w:rsidP="008E21A6"/>
    <w:p w14:paraId="7CAD2737" w14:textId="77777777" w:rsidR="008715C5" w:rsidRDefault="006C4916" w:rsidP="008E21A6">
      <w:r>
        <w:rPr>
          <w:noProof/>
          <w:lang w:eastAsia="en-US"/>
        </w:rPr>
        <mc:AlternateContent>
          <mc:Choice Requires="wps">
            <w:drawing>
              <wp:anchor distT="0" distB="0" distL="114300" distR="114300" simplePos="0" relativeHeight="251681792" behindDoc="0" locked="0" layoutInCell="1" allowOverlap="1" wp14:anchorId="4563FEDA" wp14:editId="2834BA1A">
                <wp:simplePos x="0" y="0"/>
                <wp:positionH relativeFrom="margin">
                  <wp:align>left</wp:align>
                </wp:positionH>
                <wp:positionV relativeFrom="paragraph">
                  <wp:posOffset>100965</wp:posOffset>
                </wp:positionV>
                <wp:extent cx="6096000" cy="17716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096000" cy="1771650"/>
                        </a:xfrm>
                        <a:prstGeom prst="rect">
                          <a:avLst/>
                        </a:prstGeom>
                        <a:solidFill>
                          <a:sysClr val="window" lastClr="FFFFFF"/>
                        </a:solidFill>
                        <a:ln w="12700" cap="flat" cmpd="sng" algn="ctr">
                          <a:solidFill>
                            <a:srgbClr val="968C8C"/>
                          </a:solidFill>
                          <a:prstDash val="solid"/>
                          <a:miter lim="800000"/>
                        </a:ln>
                        <a:effectLst/>
                      </wps:spPr>
                      <wps:txbx>
                        <w:txbxContent>
                          <w:tbl>
                            <w:tblPr>
                              <w:tblW w:w="93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04"/>
                            </w:tblGrid>
                            <w:tr w:rsidR="002727E0" w:rsidRPr="001B1C29" w14:paraId="1A7C0C8E" w14:textId="77777777" w:rsidTr="002727E0">
                              <w:trPr>
                                <w:trHeight w:val="248"/>
                              </w:trPr>
                              <w:tc>
                                <w:tcPr>
                                  <w:tcW w:w="93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859398" w14:textId="77777777" w:rsidR="002727E0" w:rsidRPr="001B1C29" w:rsidRDefault="002727E0" w:rsidP="008715C5">
                                  <w:r w:rsidRPr="001B1C29">
                                    <w:t>E7 – Prescription Definition</w:t>
                                  </w:r>
                                </w:p>
                              </w:tc>
                            </w:tr>
                            <w:tr w:rsidR="002727E0" w:rsidRPr="001B1C29" w14:paraId="25E76616" w14:textId="77777777" w:rsidTr="002727E0">
                              <w:trPr>
                                <w:trHeight w:val="860"/>
                              </w:trPr>
                              <w:tc>
                                <w:tcPr>
                                  <w:tcW w:w="93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3FA715D" w14:textId="77777777" w:rsidR="002727E0" w:rsidRPr="001B1C29" w:rsidRDefault="002727E0" w:rsidP="008715C5">
                                  <w:r w:rsidRPr="001B1C29">
                                    <w:t>Attributes:</w:t>
                                  </w:r>
                                </w:p>
                                <w:p w14:paraId="59DBC517" w14:textId="77777777" w:rsidR="002727E0" w:rsidRPr="001B1C29" w:rsidRDefault="002727E0" w:rsidP="008715C5">
                                  <w:r w:rsidRPr="001B1C29">
                                    <w:t xml:space="preserve">1. Prescription Code [Key] </w:t>
                                  </w:r>
                                </w:p>
                                <w:p w14:paraId="5F24E80F" w14:textId="77777777" w:rsidR="002727E0" w:rsidRPr="001B1C29" w:rsidRDefault="002727E0" w:rsidP="008715C5">
                                  <w:r w:rsidRPr="001B1C29">
                                    <w:t>2. Medication</w:t>
                                  </w:r>
                                </w:p>
                              </w:tc>
                            </w:tr>
                            <w:tr w:rsidR="002727E0" w:rsidRPr="001B1C29" w14:paraId="05240AFB" w14:textId="77777777" w:rsidTr="002727E0">
                              <w:trPr>
                                <w:trHeight w:val="546"/>
                              </w:trPr>
                              <w:tc>
                                <w:tcPr>
                                  <w:tcW w:w="93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41D47" w14:textId="77777777" w:rsidR="002727E0" w:rsidRPr="001B1C29" w:rsidRDefault="002727E0" w:rsidP="008715C5">
                                  <w:r w:rsidRPr="001B1C29">
                                    <w:t>Comments: The entity stores information about the Patient’s Medical Log</w:t>
                                  </w:r>
                                </w:p>
                              </w:tc>
                            </w:tr>
                          </w:tbl>
                          <w:p w14:paraId="52C5FF06"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3FEDA" id="Rectangle 11" o:spid="_x0000_s1035" style="position:absolute;left:0;text-align:left;margin-left:0;margin-top:7.95pt;width:480pt;height:139.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" fillcolor="window" strokecolor="#968c8c" strokeweight="1pt">
                <v:textbox>
                  <w:txbxContent>
                    <w:tbl>
                      <w:tblPr>
                        <w:tblW w:w="93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04"/>
                      </w:tblGrid>
                      <w:tr w:rsidR="002727E0" w:rsidRPr="001B1C29" w14:paraId="1A7C0C8E" w14:textId="77777777" w:rsidTr="002727E0">
                        <w:trPr>
                          <w:trHeight w:val="248"/>
                        </w:trPr>
                        <w:tc>
                          <w:tcPr>
                            <w:tcW w:w="93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859398" w14:textId="77777777" w:rsidR="002727E0" w:rsidRPr="001B1C29" w:rsidRDefault="002727E0" w:rsidP="008715C5">
                            <w:r w:rsidRPr="001B1C29">
                              <w:t>E7 – Prescription Definition</w:t>
                            </w:r>
                          </w:p>
                        </w:tc>
                      </w:tr>
                      <w:tr w:rsidR="002727E0" w:rsidRPr="001B1C29" w14:paraId="25E76616" w14:textId="77777777" w:rsidTr="002727E0">
                        <w:trPr>
                          <w:trHeight w:val="860"/>
                        </w:trPr>
                        <w:tc>
                          <w:tcPr>
                            <w:tcW w:w="93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3FA715D" w14:textId="77777777" w:rsidR="002727E0" w:rsidRPr="001B1C29" w:rsidRDefault="002727E0" w:rsidP="008715C5">
                            <w:r w:rsidRPr="001B1C29">
                              <w:t>Attributes:</w:t>
                            </w:r>
                          </w:p>
                          <w:p w14:paraId="59DBC517" w14:textId="77777777" w:rsidR="002727E0" w:rsidRPr="001B1C29" w:rsidRDefault="002727E0" w:rsidP="008715C5">
                            <w:r w:rsidRPr="001B1C29">
                              <w:t xml:space="preserve">1. Prescription Code [Key] </w:t>
                            </w:r>
                          </w:p>
                          <w:p w14:paraId="5F24E80F" w14:textId="77777777" w:rsidR="002727E0" w:rsidRPr="001B1C29" w:rsidRDefault="002727E0" w:rsidP="008715C5">
                            <w:r w:rsidRPr="001B1C29">
                              <w:t>2. Medication</w:t>
                            </w:r>
                          </w:p>
                        </w:tc>
                      </w:tr>
                      <w:tr w:rsidR="002727E0" w:rsidRPr="001B1C29" w14:paraId="05240AFB" w14:textId="77777777" w:rsidTr="002727E0">
                        <w:trPr>
                          <w:trHeight w:val="546"/>
                        </w:trPr>
                        <w:tc>
                          <w:tcPr>
                            <w:tcW w:w="93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41D47" w14:textId="77777777" w:rsidR="002727E0" w:rsidRPr="001B1C29" w:rsidRDefault="002727E0" w:rsidP="008715C5">
                            <w:r w:rsidRPr="001B1C29">
                              <w:t>Comments: The entity stores information about the Patient’s Medical Log</w:t>
                            </w:r>
                          </w:p>
                        </w:tc>
                      </w:tr>
                    </w:tbl>
                    <w:p w14:paraId="52C5FF06" w14:textId="77777777" w:rsidR="002727E0" w:rsidRDefault="002727E0" w:rsidP="008715C5">
                      <w:pPr>
                        <w:ind w:left="0"/>
                        <w:jc w:val="center"/>
                      </w:pPr>
                    </w:p>
                  </w:txbxContent>
                </v:textbox>
                <w10:wrap anchorx="margin"/>
              </v:rect>
            </w:pict>
          </mc:Fallback>
        </mc:AlternateContent>
      </w:r>
    </w:p>
    <w:p w14:paraId="19C66EA8" w14:textId="77777777" w:rsidR="008715C5" w:rsidRDefault="008715C5" w:rsidP="008E21A6"/>
    <w:p w14:paraId="6C8FD84E" w14:textId="77777777" w:rsidR="008715C5" w:rsidRDefault="008715C5" w:rsidP="008E21A6"/>
    <w:p w14:paraId="656A07CB" w14:textId="77777777" w:rsidR="008715C5" w:rsidRDefault="008715C5" w:rsidP="008E21A6"/>
    <w:p w14:paraId="2FB9E079" w14:textId="77777777" w:rsidR="008715C5" w:rsidRDefault="008715C5" w:rsidP="008E21A6"/>
    <w:p w14:paraId="08E540C0" w14:textId="77777777" w:rsidR="008715C5" w:rsidRDefault="008715C5" w:rsidP="008E21A6"/>
    <w:p w14:paraId="5DF1C177" w14:textId="77777777" w:rsidR="008715C5" w:rsidRDefault="008715C5" w:rsidP="008E21A6"/>
    <w:p w14:paraId="1E97E985" w14:textId="77777777" w:rsidR="008715C5" w:rsidRDefault="008715C5" w:rsidP="008E21A6"/>
    <w:p w14:paraId="44E64D63" w14:textId="77777777" w:rsidR="008715C5" w:rsidRDefault="000E296F" w:rsidP="008E21A6">
      <w:r>
        <w:rPr>
          <w:noProof/>
          <w:lang w:eastAsia="en-US"/>
        </w:rPr>
        <mc:AlternateContent>
          <mc:Choice Requires="wps">
            <w:drawing>
              <wp:anchor distT="0" distB="0" distL="114300" distR="114300" simplePos="0" relativeHeight="251675648" behindDoc="0" locked="0" layoutInCell="1" allowOverlap="1" wp14:anchorId="09D4472C" wp14:editId="2FBB20A7">
                <wp:simplePos x="0" y="0"/>
                <wp:positionH relativeFrom="margin">
                  <wp:align>left</wp:align>
                </wp:positionH>
                <wp:positionV relativeFrom="paragraph">
                  <wp:posOffset>86995</wp:posOffset>
                </wp:positionV>
                <wp:extent cx="6105525" cy="34099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105525" cy="3409950"/>
                        </a:xfrm>
                        <a:prstGeom prst="rect">
                          <a:avLst/>
                        </a:prstGeom>
                        <a:solidFill>
                          <a:sysClr val="window" lastClr="FFFFFF"/>
                        </a:solidFill>
                        <a:ln w="12700" cap="flat" cmpd="sng" algn="ctr">
                          <a:solidFill>
                            <a:srgbClr val="968C8C"/>
                          </a:solidFill>
                          <a:prstDash val="solid"/>
                          <a:miter lim="800000"/>
                        </a:ln>
                        <a:effectLst/>
                      </wps:spPr>
                      <wps:txbx>
                        <w:txbxContent>
                          <w:tbl>
                            <w:tblPr>
                              <w:tblW w:w="930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06"/>
                            </w:tblGrid>
                            <w:tr w:rsidR="002727E0" w:rsidRPr="001B1C29" w14:paraId="2719B25C" w14:textId="77777777" w:rsidTr="002727E0">
                              <w:trPr>
                                <w:trHeight w:val="278"/>
                              </w:trPr>
                              <w:tc>
                                <w:tcPr>
                                  <w:tcW w:w="93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E01886" w14:textId="77777777" w:rsidR="002727E0" w:rsidRPr="001B1C29" w:rsidRDefault="002727E0" w:rsidP="008715C5">
                                  <w:r w:rsidRPr="001B1C29">
                                    <w:t>E8 – Physician</w:t>
                                  </w:r>
                                </w:p>
                              </w:tc>
                            </w:tr>
                            <w:tr w:rsidR="002727E0" w:rsidRPr="001B1C29" w14:paraId="6600A789" w14:textId="77777777" w:rsidTr="002727E0">
                              <w:trPr>
                                <w:trHeight w:val="964"/>
                              </w:trPr>
                              <w:tc>
                                <w:tcPr>
                                  <w:tcW w:w="93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DC398F" w14:textId="77777777" w:rsidR="002727E0" w:rsidRPr="001B1C29" w:rsidRDefault="002727E0" w:rsidP="008715C5">
                                  <w:r w:rsidRPr="001B1C29">
                                    <w:t>Attributes:</w:t>
                                  </w:r>
                                </w:p>
                                <w:p w14:paraId="5E98D706" w14:textId="77777777" w:rsidR="002727E0" w:rsidRPr="001B1C29" w:rsidRDefault="002727E0" w:rsidP="008715C5">
                                  <w:r w:rsidRPr="001B1C29">
                                    <w:t>1. Physician Code [Key]</w:t>
                                  </w:r>
                                </w:p>
                                <w:p w14:paraId="287DE43D" w14:textId="77777777" w:rsidR="002727E0" w:rsidRPr="001B1C29" w:rsidRDefault="002727E0" w:rsidP="008715C5">
                                  <w:r w:rsidRPr="001B1C29">
                                    <w:t>2. Physician Name</w:t>
                                  </w:r>
                                </w:p>
                                <w:p w14:paraId="00A9B096" w14:textId="77777777" w:rsidR="002727E0" w:rsidRPr="001B1C29" w:rsidRDefault="002727E0" w:rsidP="008715C5">
                                  <w:r w:rsidRPr="001B1C29">
                                    <w:t>3. Address Line 1</w:t>
                                  </w:r>
                                </w:p>
                                <w:p w14:paraId="08E8155B" w14:textId="77777777" w:rsidR="002727E0" w:rsidRPr="001B1C29" w:rsidRDefault="002727E0" w:rsidP="008715C5">
                                  <w:r w:rsidRPr="001B1C29">
                                    <w:t>4. Address Line 2</w:t>
                                  </w:r>
                                </w:p>
                                <w:p w14:paraId="4A87F3A4" w14:textId="77777777" w:rsidR="002727E0" w:rsidRPr="001B1C29" w:rsidRDefault="002727E0" w:rsidP="008715C5">
                                  <w:r w:rsidRPr="001B1C29">
                                    <w:t>5. State / Province Code (Refers to E9)</w:t>
                                  </w:r>
                                </w:p>
                                <w:p w14:paraId="5C9AA6AB" w14:textId="77777777" w:rsidR="002727E0" w:rsidRPr="001B1C29" w:rsidRDefault="002727E0" w:rsidP="008715C5">
                                  <w:r w:rsidRPr="001B1C29">
                                    <w:t>6. Zip Code</w:t>
                                  </w:r>
                                </w:p>
                                <w:p w14:paraId="33F8C63D" w14:textId="77777777" w:rsidR="002727E0" w:rsidRPr="001B1C29" w:rsidRDefault="002727E0" w:rsidP="008715C5">
                                  <w:r w:rsidRPr="001B1C29">
                                    <w:t>7. Telephone Number</w:t>
                                  </w:r>
                                </w:p>
                                <w:p w14:paraId="69D9DD03" w14:textId="77777777" w:rsidR="002727E0" w:rsidRPr="001B1C29" w:rsidRDefault="002727E0" w:rsidP="008715C5">
                                  <w:r w:rsidRPr="001B1C29">
                                    <w:t>8. Email Address</w:t>
                                  </w:r>
                                </w:p>
                              </w:tc>
                            </w:tr>
                            <w:tr w:rsidR="002727E0" w:rsidRPr="001B1C29" w14:paraId="0B89B8E7" w14:textId="77777777" w:rsidTr="002727E0">
                              <w:trPr>
                                <w:trHeight w:val="612"/>
                              </w:trPr>
                              <w:tc>
                                <w:tcPr>
                                  <w:tcW w:w="93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281EBE" w14:textId="77777777" w:rsidR="002727E0" w:rsidRPr="001B1C29" w:rsidRDefault="002727E0" w:rsidP="008715C5">
                                  <w:r w:rsidRPr="001B1C29">
                                    <w:t>Comments: The entity stores information about Physicians</w:t>
                                  </w:r>
                                </w:p>
                                <w:p w14:paraId="18302F0D" w14:textId="77777777" w:rsidR="002727E0" w:rsidRPr="001B1C29" w:rsidRDefault="002727E0" w:rsidP="008715C5"/>
                              </w:tc>
                            </w:tr>
                          </w:tbl>
                          <w:p w14:paraId="3D872BB8"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4472C" id="Rectangle 8" o:spid="_x0000_s1036" style="position:absolute;left:0;text-align:left;margin-left:0;margin-top:6.85pt;width:480.75pt;height:268.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" fillcolor="window" strokecolor="#968c8c" strokeweight="1pt">
                <v:textbox>
                  <w:txbxContent>
                    <w:tbl>
                      <w:tblPr>
                        <w:tblW w:w="930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06"/>
                      </w:tblGrid>
                      <w:tr w:rsidR="002727E0" w:rsidRPr="001B1C29" w14:paraId="2719B25C" w14:textId="77777777" w:rsidTr="002727E0">
                        <w:trPr>
                          <w:trHeight w:val="278"/>
                        </w:trPr>
                        <w:tc>
                          <w:tcPr>
                            <w:tcW w:w="93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E01886" w14:textId="77777777" w:rsidR="002727E0" w:rsidRPr="001B1C29" w:rsidRDefault="002727E0" w:rsidP="008715C5">
                            <w:r w:rsidRPr="001B1C29">
                              <w:t>E8 – Physician</w:t>
                            </w:r>
                          </w:p>
                        </w:tc>
                      </w:tr>
                      <w:tr w:rsidR="002727E0" w:rsidRPr="001B1C29" w14:paraId="6600A789" w14:textId="77777777" w:rsidTr="002727E0">
                        <w:trPr>
                          <w:trHeight w:val="964"/>
                        </w:trPr>
                        <w:tc>
                          <w:tcPr>
                            <w:tcW w:w="93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DC398F" w14:textId="77777777" w:rsidR="002727E0" w:rsidRPr="001B1C29" w:rsidRDefault="002727E0" w:rsidP="008715C5">
                            <w:r w:rsidRPr="001B1C29">
                              <w:t>Attributes:</w:t>
                            </w:r>
                          </w:p>
                          <w:p w14:paraId="5E98D706" w14:textId="77777777" w:rsidR="002727E0" w:rsidRPr="001B1C29" w:rsidRDefault="002727E0" w:rsidP="008715C5">
                            <w:r w:rsidRPr="001B1C29">
                              <w:t>1. Physician Code [Key]</w:t>
                            </w:r>
                          </w:p>
                          <w:p w14:paraId="287DE43D" w14:textId="77777777" w:rsidR="002727E0" w:rsidRPr="001B1C29" w:rsidRDefault="002727E0" w:rsidP="008715C5">
                            <w:r w:rsidRPr="001B1C29">
                              <w:t>2. Physician Name</w:t>
                            </w:r>
                          </w:p>
                          <w:p w14:paraId="00A9B096" w14:textId="77777777" w:rsidR="002727E0" w:rsidRPr="001B1C29" w:rsidRDefault="002727E0" w:rsidP="008715C5">
                            <w:r w:rsidRPr="001B1C29">
                              <w:t>3. Address Line 1</w:t>
                            </w:r>
                          </w:p>
                          <w:p w14:paraId="08E8155B" w14:textId="77777777" w:rsidR="002727E0" w:rsidRPr="001B1C29" w:rsidRDefault="002727E0" w:rsidP="008715C5">
                            <w:r w:rsidRPr="001B1C29">
                              <w:t>4. Address Line 2</w:t>
                            </w:r>
                          </w:p>
                          <w:p w14:paraId="4A87F3A4" w14:textId="77777777" w:rsidR="002727E0" w:rsidRPr="001B1C29" w:rsidRDefault="002727E0" w:rsidP="008715C5">
                            <w:r w:rsidRPr="001B1C29">
                              <w:t>5. State / Province Code (Refers to E9)</w:t>
                            </w:r>
                          </w:p>
                          <w:p w14:paraId="5C9AA6AB" w14:textId="77777777" w:rsidR="002727E0" w:rsidRPr="001B1C29" w:rsidRDefault="002727E0" w:rsidP="008715C5">
                            <w:r w:rsidRPr="001B1C29">
                              <w:t>6. Zip Code</w:t>
                            </w:r>
                          </w:p>
                          <w:p w14:paraId="33F8C63D" w14:textId="77777777" w:rsidR="002727E0" w:rsidRPr="001B1C29" w:rsidRDefault="002727E0" w:rsidP="008715C5">
                            <w:r w:rsidRPr="001B1C29">
                              <w:t>7. Telephone Number</w:t>
                            </w:r>
                          </w:p>
                          <w:p w14:paraId="69D9DD03" w14:textId="77777777" w:rsidR="002727E0" w:rsidRPr="001B1C29" w:rsidRDefault="002727E0" w:rsidP="008715C5">
                            <w:r w:rsidRPr="001B1C29">
                              <w:t>8. Email Address</w:t>
                            </w:r>
                          </w:p>
                        </w:tc>
                      </w:tr>
                      <w:tr w:rsidR="002727E0" w:rsidRPr="001B1C29" w14:paraId="0B89B8E7" w14:textId="77777777" w:rsidTr="002727E0">
                        <w:trPr>
                          <w:trHeight w:val="612"/>
                        </w:trPr>
                        <w:tc>
                          <w:tcPr>
                            <w:tcW w:w="93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281EBE" w14:textId="77777777" w:rsidR="002727E0" w:rsidRPr="001B1C29" w:rsidRDefault="002727E0" w:rsidP="008715C5">
                            <w:r w:rsidRPr="001B1C29">
                              <w:t>Comments: The entity stores information about Physicians</w:t>
                            </w:r>
                          </w:p>
                          <w:p w14:paraId="18302F0D" w14:textId="77777777" w:rsidR="002727E0" w:rsidRPr="001B1C29" w:rsidRDefault="002727E0" w:rsidP="008715C5"/>
                        </w:tc>
                      </w:tr>
                    </w:tbl>
                    <w:p w14:paraId="3D872BB8" w14:textId="77777777" w:rsidR="002727E0" w:rsidRDefault="002727E0" w:rsidP="008715C5">
                      <w:pPr>
                        <w:ind w:left="0"/>
                        <w:jc w:val="center"/>
                      </w:pPr>
                    </w:p>
                  </w:txbxContent>
                </v:textbox>
                <w10:wrap anchorx="margin"/>
              </v:rect>
            </w:pict>
          </mc:Fallback>
        </mc:AlternateContent>
      </w:r>
    </w:p>
    <w:p w14:paraId="5233A009" w14:textId="77777777" w:rsidR="008715C5" w:rsidRDefault="008715C5" w:rsidP="008E21A6"/>
    <w:p w14:paraId="218F67A4" w14:textId="77777777" w:rsidR="008715C5" w:rsidRDefault="008715C5" w:rsidP="008E21A6"/>
    <w:p w14:paraId="1587C769" w14:textId="77777777" w:rsidR="008715C5" w:rsidRDefault="008715C5" w:rsidP="008E21A6"/>
    <w:p w14:paraId="14F9CFE7" w14:textId="77777777" w:rsidR="008715C5" w:rsidRDefault="008715C5" w:rsidP="008E21A6"/>
    <w:p w14:paraId="4EA992B4" w14:textId="77777777" w:rsidR="008715C5" w:rsidRDefault="008715C5" w:rsidP="008E21A6"/>
    <w:p w14:paraId="5A6DEFA9" w14:textId="77777777" w:rsidR="008715C5" w:rsidRDefault="008715C5" w:rsidP="008E21A6"/>
    <w:p w14:paraId="4690124B" w14:textId="77777777" w:rsidR="008715C5" w:rsidRDefault="008715C5" w:rsidP="008E21A6"/>
    <w:p w14:paraId="201A904E" w14:textId="77777777" w:rsidR="008715C5" w:rsidRDefault="008715C5" w:rsidP="008E21A6"/>
    <w:p w14:paraId="361EB7A2" w14:textId="77777777" w:rsidR="008715C5" w:rsidRDefault="008715C5" w:rsidP="008E21A6"/>
    <w:p w14:paraId="53779DA3" w14:textId="77777777" w:rsidR="008715C5" w:rsidRDefault="008715C5" w:rsidP="008E21A6"/>
    <w:p w14:paraId="2EE7639D" w14:textId="77777777" w:rsidR="008715C5" w:rsidRDefault="008715C5" w:rsidP="008E21A6"/>
    <w:p w14:paraId="7DE53900" w14:textId="77777777" w:rsidR="008715C5" w:rsidRDefault="008715C5" w:rsidP="008E21A6"/>
    <w:p w14:paraId="5DC8B354" w14:textId="77777777" w:rsidR="008715C5" w:rsidRDefault="008715C5" w:rsidP="008E21A6">
      <w:bookmarkStart w:id="0" w:name="_GoBack"/>
      <w:bookmarkEnd w:id="0"/>
    </w:p>
    <w:p w14:paraId="779480F1" w14:textId="77777777" w:rsidR="008715C5" w:rsidRDefault="006C4916" w:rsidP="008E21A6">
      <w:r>
        <w:rPr>
          <w:noProof/>
          <w:lang w:eastAsia="en-US"/>
        </w:rPr>
        <mc:AlternateContent>
          <mc:Choice Requires="wps">
            <w:drawing>
              <wp:anchor distT="0" distB="0" distL="114300" distR="114300" simplePos="0" relativeHeight="251679744" behindDoc="0" locked="0" layoutInCell="1" allowOverlap="1" wp14:anchorId="38E06CF4" wp14:editId="14C08EA8">
                <wp:simplePos x="0" y="0"/>
                <wp:positionH relativeFrom="margin">
                  <wp:align>left</wp:align>
                </wp:positionH>
                <wp:positionV relativeFrom="paragraph">
                  <wp:posOffset>80010</wp:posOffset>
                </wp:positionV>
                <wp:extent cx="6076950" cy="1895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6076950" cy="1895475"/>
                        </a:xfrm>
                        <a:prstGeom prst="rect">
                          <a:avLst/>
                        </a:prstGeom>
                        <a:solidFill>
                          <a:sysClr val="window" lastClr="FFFFFF"/>
                        </a:solidFill>
                        <a:ln w="12700" cap="flat" cmpd="sng" algn="ctr">
                          <a:solidFill>
                            <a:srgbClr val="968C8C"/>
                          </a:solidFill>
                          <a:prstDash val="solid"/>
                          <a:miter lim="800000"/>
                        </a:ln>
                        <a:effectLst/>
                      </wps:spPr>
                      <wps:txbx>
                        <w:txbxContent>
                          <w:tbl>
                            <w:tblPr>
                              <w:tblW w:w="92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87"/>
                            </w:tblGrid>
                            <w:tr w:rsidR="002727E0" w:rsidRPr="008E21A6" w14:paraId="62A4A8DB" w14:textId="77777777" w:rsidTr="002727E0">
                              <w:trPr>
                                <w:trHeight w:val="313"/>
                              </w:trPr>
                              <w:tc>
                                <w:tcPr>
                                  <w:tcW w:w="92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6570CA" w14:textId="77777777" w:rsidR="002727E0" w:rsidRPr="008E21A6" w:rsidRDefault="002727E0" w:rsidP="000B11FE">
                                  <w:r w:rsidRPr="008E21A6">
                                    <w:t xml:space="preserve">E9 – </w:t>
                                  </w:r>
                                  <w:r w:rsidR="000B11FE">
                                    <w:t>State</w:t>
                                  </w:r>
                                </w:p>
                              </w:tc>
                            </w:tr>
                            <w:tr w:rsidR="002727E0" w:rsidRPr="008E21A6" w14:paraId="1232AE4F" w14:textId="77777777" w:rsidTr="002727E0">
                              <w:trPr>
                                <w:trHeight w:val="1083"/>
                              </w:trPr>
                              <w:tc>
                                <w:tcPr>
                                  <w:tcW w:w="928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EED198" w14:textId="77777777" w:rsidR="002727E0" w:rsidRPr="008E21A6" w:rsidRDefault="002727E0" w:rsidP="008715C5">
                                  <w:r w:rsidRPr="008E21A6">
                                    <w:t>Attributes:</w:t>
                                  </w:r>
                                </w:p>
                                <w:p w14:paraId="21EB8D9C" w14:textId="77777777" w:rsidR="002727E0" w:rsidRPr="008E21A6" w:rsidRDefault="002727E0" w:rsidP="008715C5">
                                  <w:r w:rsidRPr="008E21A6">
                                    <w:t>1. State Code [Key]</w:t>
                                  </w:r>
                                </w:p>
                                <w:p w14:paraId="64A467E5" w14:textId="77777777" w:rsidR="002727E0" w:rsidRPr="008E21A6" w:rsidRDefault="002727E0" w:rsidP="008715C5">
                                  <w:r w:rsidRPr="008E21A6">
                                    <w:t>2. State Name</w:t>
                                  </w:r>
                                </w:p>
                              </w:tc>
                            </w:tr>
                            <w:tr w:rsidR="002727E0" w:rsidRPr="008E21A6" w14:paraId="6B8DEB73" w14:textId="77777777" w:rsidTr="002727E0">
                              <w:trPr>
                                <w:trHeight w:val="668"/>
                              </w:trPr>
                              <w:tc>
                                <w:tcPr>
                                  <w:tcW w:w="92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55D8AD" w14:textId="77777777" w:rsidR="002727E0" w:rsidRPr="008E21A6" w:rsidRDefault="002727E0" w:rsidP="008715C5">
                                  <w:r w:rsidRPr="008E21A6">
                                    <w:t>Comments: The entity stores information about States/Provinces</w:t>
                                  </w:r>
                                </w:p>
                                <w:p w14:paraId="216645BB" w14:textId="77777777" w:rsidR="002727E0" w:rsidRPr="008E21A6" w:rsidRDefault="002727E0" w:rsidP="008715C5"/>
                              </w:tc>
                            </w:tr>
                          </w:tbl>
                          <w:p w14:paraId="3E8E96C9"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06CF4" id="Rectangle 10" o:spid="_x0000_s1037" style="position:absolute;left:0;text-align:left;margin-left:0;margin-top:6.3pt;width:478.5pt;height:149.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" fillcolor="window" strokecolor="#968c8c" strokeweight="1pt">
                <v:textbox>
                  <w:txbxContent>
                    <w:tbl>
                      <w:tblPr>
                        <w:tblW w:w="92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87"/>
                      </w:tblGrid>
                      <w:tr w:rsidR="002727E0" w:rsidRPr="008E21A6" w14:paraId="62A4A8DB" w14:textId="77777777" w:rsidTr="002727E0">
                        <w:trPr>
                          <w:trHeight w:val="313"/>
                        </w:trPr>
                        <w:tc>
                          <w:tcPr>
                            <w:tcW w:w="92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6570CA" w14:textId="77777777" w:rsidR="002727E0" w:rsidRPr="008E21A6" w:rsidRDefault="002727E0" w:rsidP="000B11FE">
                            <w:r w:rsidRPr="008E21A6">
                              <w:t xml:space="preserve">E9 – </w:t>
                            </w:r>
                            <w:r w:rsidR="000B11FE">
                              <w:t>State</w:t>
                            </w:r>
                          </w:p>
                        </w:tc>
                      </w:tr>
                      <w:tr w:rsidR="002727E0" w:rsidRPr="008E21A6" w14:paraId="1232AE4F" w14:textId="77777777" w:rsidTr="002727E0">
                        <w:trPr>
                          <w:trHeight w:val="1083"/>
                        </w:trPr>
                        <w:tc>
                          <w:tcPr>
                            <w:tcW w:w="928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EED198" w14:textId="77777777" w:rsidR="002727E0" w:rsidRPr="008E21A6" w:rsidRDefault="002727E0" w:rsidP="008715C5">
                            <w:r w:rsidRPr="008E21A6">
                              <w:t>Attributes:</w:t>
                            </w:r>
                          </w:p>
                          <w:p w14:paraId="21EB8D9C" w14:textId="77777777" w:rsidR="002727E0" w:rsidRPr="008E21A6" w:rsidRDefault="002727E0" w:rsidP="008715C5">
                            <w:r w:rsidRPr="008E21A6">
                              <w:t>1. State Code [Key]</w:t>
                            </w:r>
                          </w:p>
                          <w:p w14:paraId="64A467E5" w14:textId="77777777" w:rsidR="002727E0" w:rsidRPr="008E21A6" w:rsidRDefault="002727E0" w:rsidP="008715C5">
                            <w:r w:rsidRPr="008E21A6">
                              <w:t>2. State Name</w:t>
                            </w:r>
                          </w:p>
                        </w:tc>
                      </w:tr>
                      <w:tr w:rsidR="002727E0" w:rsidRPr="008E21A6" w14:paraId="6B8DEB73" w14:textId="77777777" w:rsidTr="002727E0">
                        <w:trPr>
                          <w:trHeight w:val="668"/>
                        </w:trPr>
                        <w:tc>
                          <w:tcPr>
                            <w:tcW w:w="92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55D8AD" w14:textId="77777777" w:rsidR="002727E0" w:rsidRPr="008E21A6" w:rsidRDefault="002727E0" w:rsidP="008715C5">
                            <w:r w:rsidRPr="008E21A6">
                              <w:t>Comments: The entity stores information about States/Provinces</w:t>
                            </w:r>
                          </w:p>
                          <w:p w14:paraId="216645BB" w14:textId="77777777" w:rsidR="002727E0" w:rsidRPr="008E21A6" w:rsidRDefault="002727E0" w:rsidP="008715C5"/>
                        </w:tc>
                      </w:tr>
                    </w:tbl>
                    <w:p w14:paraId="3E8E96C9" w14:textId="77777777" w:rsidR="002727E0" w:rsidRDefault="002727E0" w:rsidP="008715C5">
                      <w:pPr>
                        <w:ind w:left="0"/>
                        <w:jc w:val="center"/>
                      </w:pPr>
                    </w:p>
                  </w:txbxContent>
                </v:textbox>
                <w10:wrap anchorx="margin"/>
              </v:rect>
            </w:pict>
          </mc:Fallback>
        </mc:AlternateContent>
      </w:r>
    </w:p>
    <w:p w14:paraId="17239F2E" w14:textId="77777777" w:rsidR="008715C5" w:rsidRDefault="008715C5" w:rsidP="008E21A6"/>
    <w:p w14:paraId="4C9E647A" w14:textId="77777777" w:rsidR="008715C5" w:rsidRDefault="008715C5" w:rsidP="008E21A6"/>
    <w:p w14:paraId="73818212" w14:textId="77777777" w:rsidR="008715C5" w:rsidRDefault="008715C5" w:rsidP="008E21A6"/>
    <w:p w14:paraId="4A67E001" w14:textId="77777777" w:rsidR="008715C5" w:rsidRDefault="008715C5" w:rsidP="008E21A6"/>
    <w:p w14:paraId="0E095CC2" w14:textId="77777777" w:rsidR="008715C5" w:rsidRDefault="008715C5" w:rsidP="008E21A6"/>
    <w:p w14:paraId="18384284" w14:textId="77777777" w:rsidR="008715C5" w:rsidRDefault="008715C5" w:rsidP="008E21A6"/>
    <w:p w14:paraId="415C72BB" w14:textId="77777777" w:rsidR="008715C5" w:rsidRDefault="008715C5" w:rsidP="008E21A6"/>
    <w:p w14:paraId="12AA534B" w14:textId="77777777" w:rsidR="008715C5" w:rsidRDefault="006C4916" w:rsidP="008E21A6">
      <w:r>
        <w:rPr>
          <w:noProof/>
          <w:lang w:eastAsia="en-US"/>
        </w:rPr>
        <mc:AlternateContent>
          <mc:Choice Requires="wps">
            <w:drawing>
              <wp:anchor distT="0" distB="0" distL="114300" distR="114300" simplePos="0" relativeHeight="251685888" behindDoc="0" locked="0" layoutInCell="1" allowOverlap="1" wp14:anchorId="3A2D777B" wp14:editId="7D4D8937">
                <wp:simplePos x="0" y="0"/>
                <wp:positionH relativeFrom="margin">
                  <wp:align>left</wp:align>
                </wp:positionH>
                <wp:positionV relativeFrom="paragraph">
                  <wp:posOffset>143510</wp:posOffset>
                </wp:positionV>
                <wp:extent cx="6105525" cy="32670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6105525" cy="3267075"/>
                        </a:xfrm>
                        <a:prstGeom prst="rect">
                          <a:avLst/>
                        </a:prstGeom>
                        <a:solidFill>
                          <a:sysClr val="window" lastClr="FFFFFF"/>
                        </a:solidFill>
                        <a:ln w="12700" cap="flat" cmpd="sng" algn="ctr">
                          <a:solidFill>
                            <a:srgbClr val="968C8C"/>
                          </a:solidFill>
                          <a:prstDash val="solid"/>
                          <a:miter lim="800000"/>
                        </a:ln>
                        <a:effectLst/>
                      </wps:spPr>
                      <wps:txbx>
                        <w:txbxContent>
                          <w:tbl>
                            <w:tblPr>
                              <w:tblW w:w="93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14"/>
                            </w:tblGrid>
                            <w:tr w:rsidR="002727E0" w:rsidRPr="00850C04" w14:paraId="2E803931" w14:textId="77777777" w:rsidTr="002727E0">
                              <w:trPr>
                                <w:trHeight w:val="275"/>
                              </w:trPr>
                              <w:tc>
                                <w:tcPr>
                                  <w:tcW w:w="9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840F2" w14:textId="77777777" w:rsidR="002727E0" w:rsidRPr="00850C04" w:rsidRDefault="002727E0" w:rsidP="008715C5">
                                  <w:r w:rsidRPr="00850C04">
                                    <w:br w:type="page"/>
                                  </w:r>
                                  <w:r w:rsidRPr="00850C04">
                                    <w:br w:type="page"/>
                                    <w:t>E10 – Emergency Contact</w:t>
                                  </w:r>
                                </w:p>
                              </w:tc>
                            </w:tr>
                            <w:tr w:rsidR="002727E0" w:rsidRPr="00850C04" w14:paraId="300126E0" w14:textId="77777777" w:rsidTr="002727E0">
                              <w:trPr>
                                <w:trHeight w:val="952"/>
                              </w:trPr>
                              <w:tc>
                                <w:tcPr>
                                  <w:tcW w:w="93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1EC5E6" w14:textId="77777777" w:rsidR="002727E0" w:rsidRPr="00850C04" w:rsidRDefault="002727E0" w:rsidP="008715C5">
                                  <w:r w:rsidRPr="00850C04">
                                    <w:t>Attributes:</w:t>
                                  </w:r>
                                </w:p>
                                <w:p w14:paraId="1F9ACBC5" w14:textId="77777777" w:rsidR="002727E0" w:rsidRPr="00850C04" w:rsidRDefault="002727E0" w:rsidP="008715C5">
                                  <w:r w:rsidRPr="00850C04">
                                    <w:t>1. Contact Code (Refers to E5) [Key]</w:t>
                                  </w:r>
                                </w:p>
                                <w:p w14:paraId="1087F56C" w14:textId="77777777" w:rsidR="002727E0" w:rsidRPr="00850C04" w:rsidRDefault="002727E0" w:rsidP="008715C5">
                                  <w:r w:rsidRPr="00850C04">
                                    <w:t>2. Contact Name</w:t>
                                  </w:r>
                                </w:p>
                                <w:p w14:paraId="4ADEF432" w14:textId="77777777" w:rsidR="002727E0" w:rsidRPr="00850C04" w:rsidRDefault="002727E0" w:rsidP="008715C5">
                                  <w:r w:rsidRPr="00850C04">
                                    <w:t>3. Address Line 1</w:t>
                                  </w:r>
                                </w:p>
                                <w:p w14:paraId="664AF256" w14:textId="77777777" w:rsidR="002727E0" w:rsidRPr="00850C04" w:rsidRDefault="002727E0" w:rsidP="008715C5">
                                  <w:r w:rsidRPr="00850C04">
                                    <w:t>4. Address Line 2</w:t>
                                  </w:r>
                                </w:p>
                                <w:p w14:paraId="643FB4B7" w14:textId="77777777" w:rsidR="002727E0" w:rsidRPr="00850C04" w:rsidRDefault="002727E0" w:rsidP="008715C5">
                                  <w:r w:rsidRPr="00850C04">
                                    <w:t>5. State / Province Code (Refers to E9)</w:t>
                                  </w:r>
                                </w:p>
                                <w:p w14:paraId="7B04CAC3" w14:textId="77777777" w:rsidR="002727E0" w:rsidRPr="00850C04" w:rsidRDefault="002727E0" w:rsidP="008715C5">
                                  <w:r w:rsidRPr="00850C04">
                                    <w:t>6. Zip Code</w:t>
                                  </w:r>
                                </w:p>
                                <w:p w14:paraId="01E38578" w14:textId="77777777" w:rsidR="002727E0" w:rsidRPr="00850C04" w:rsidRDefault="002727E0" w:rsidP="008715C5">
                                  <w:r w:rsidRPr="00850C04">
                                    <w:t>7. Telephone Number</w:t>
                                  </w:r>
                                </w:p>
                                <w:p w14:paraId="1083EBFE" w14:textId="77777777" w:rsidR="002727E0" w:rsidRPr="00850C04" w:rsidRDefault="002727E0" w:rsidP="008715C5">
                                  <w:r w:rsidRPr="00850C04">
                                    <w:t>8. Email Address</w:t>
                                  </w:r>
                                </w:p>
                              </w:tc>
                            </w:tr>
                            <w:tr w:rsidR="002727E0" w:rsidRPr="00850C04" w14:paraId="3F33CDE8" w14:textId="77777777" w:rsidTr="002727E0">
                              <w:trPr>
                                <w:trHeight w:val="604"/>
                              </w:trPr>
                              <w:tc>
                                <w:tcPr>
                                  <w:tcW w:w="9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3D2150" w14:textId="77777777" w:rsidR="002727E0" w:rsidRPr="00850C04" w:rsidRDefault="002727E0" w:rsidP="008715C5">
                                  <w:r w:rsidRPr="00850C04">
                                    <w:t>Comments: The entity stores information about Emergency Contacts</w:t>
                                  </w:r>
                                </w:p>
                              </w:tc>
                            </w:tr>
                          </w:tbl>
                          <w:p w14:paraId="416F20F0"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D777B" id="Rectangle 13" o:spid="_x0000_s1038" style="position:absolute;left:0;text-align:left;margin-left:0;margin-top:11.3pt;width:480.75pt;height:257.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" fillcolor="window" strokecolor="#968c8c" strokeweight="1pt">
                <v:textbox>
                  <w:txbxContent>
                    <w:tbl>
                      <w:tblPr>
                        <w:tblW w:w="93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14"/>
                      </w:tblGrid>
                      <w:tr w:rsidR="002727E0" w:rsidRPr="00850C04" w14:paraId="2E803931" w14:textId="77777777" w:rsidTr="002727E0">
                        <w:trPr>
                          <w:trHeight w:val="275"/>
                        </w:trPr>
                        <w:tc>
                          <w:tcPr>
                            <w:tcW w:w="9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840F2" w14:textId="77777777" w:rsidR="002727E0" w:rsidRPr="00850C04" w:rsidRDefault="002727E0" w:rsidP="008715C5">
                            <w:r w:rsidRPr="00850C04">
                              <w:br w:type="page"/>
                            </w:r>
                            <w:r w:rsidRPr="00850C04">
                              <w:br w:type="page"/>
                              <w:t>E10 – Emergency Contact</w:t>
                            </w:r>
                          </w:p>
                        </w:tc>
                      </w:tr>
                      <w:tr w:rsidR="002727E0" w:rsidRPr="00850C04" w14:paraId="300126E0" w14:textId="77777777" w:rsidTr="002727E0">
                        <w:trPr>
                          <w:trHeight w:val="952"/>
                        </w:trPr>
                        <w:tc>
                          <w:tcPr>
                            <w:tcW w:w="93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1EC5E6" w14:textId="77777777" w:rsidR="002727E0" w:rsidRPr="00850C04" w:rsidRDefault="002727E0" w:rsidP="008715C5">
                            <w:r w:rsidRPr="00850C04">
                              <w:t>Attributes:</w:t>
                            </w:r>
                          </w:p>
                          <w:p w14:paraId="1F9ACBC5" w14:textId="77777777" w:rsidR="002727E0" w:rsidRPr="00850C04" w:rsidRDefault="002727E0" w:rsidP="008715C5">
                            <w:r w:rsidRPr="00850C04">
                              <w:t>1. Contact Code (Refers to E5) [Key]</w:t>
                            </w:r>
                          </w:p>
                          <w:p w14:paraId="1087F56C" w14:textId="77777777" w:rsidR="002727E0" w:rsidRPr="00850C04" w:rsidRDefault="002727E0" w:rsidP="008715C5">
                            <w:r w:rsidRPr="00850C04">
                              <w:t>2. Contact Name</w:t>
                            </w:r>
                          </w:p>
                          <w:p w14:paraId="4ADEF432" w14:textId="77777777" w:rsidR="002727E0" w:rsidRPr="00850C04" w:rsidRDefault="002727E0" w:rsidP="008715C5">
                            <w:r w:rsidRPr="00850C04">
                              <w:t>3. Address Line 1</w:t>
                            </w:r>
                          </w:p>
                          <w:p w14:paraId="664AF256" w14:textId="77777777" w:rsidR="002727E0" w:rsidRPr="00850C04" w:rsidRDefault="002727E0" w:rsidP="008715C5">
                            <w:r w:rsidRPr="00850C04">
                              <w:t>4. Address Line 2</w:t>
                            </w:r>
                          </w:p>
                          <w:p w14:paraId="643FB4B7" w14:textId="77777777" w:rsidR="002727E0" w:rsidRPr="00850C04" w:rsidRDefault="002727E0" w:rsidP="008715C5">
                            <w:r w:rsidRPr="00850C04">
                              <w:t>5. State / Province Code (Refers to E9)</w:t>
                            </w:r>
                          </w:p>
                          <w:p w14:paraId="7B04CAC3" w14:textId="77777777" w:rsidR="002727E0" w:rsidRPr="00850C04" w:rsidRDefault="002727E0" w:rsidP="008715C5">
                            <w:r w:rsidRPr="00850C04">
                              <w:t>6. Zip Code</w:t>
                            </w:r>
                          </w:p>
                          <w:p w14:paraId="01E38578" w14:textId="77777777" w:rsidR="002727E0" w:rsidRPr="00850C04" w:rsidRDefault="002727E0" w:rsidP="008715C5">
                            <w:r w:rsidRPr="00850C04">
                              <w:t>7. Telephone Number</w:t>
                            </w:r>
                          </w:p>
                          <w:p w14:paraId="1083EBFE" w14:textId="77777777" w:rsidR="002727E0" w:rsidRPr="00850C04" w:rsidRDefault="002727E0" w:rsidP="008715C5">
                            <w:r w:rsidRPr="00850C04">
                              <w:t>8. Email Address</w:t>
                            </w:r>
                          </w:p>
                        </w:tc>
                      </w:tr>
                      <w:tr w:rsidR="002727E0" w:rsidRPr="00850C04" w14:paraId="3F33CDE8" w14:textId="77777777" w:rsidTr="002727E0">
                        <w:trPr>
                          <w:trHeight w:val="604"/>
                        </w:trPr>
                        <w:tc>
                          <w:tcPr>
                            <w:tcW w:w="9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3D2150" w14:textId="77777777" w:rsidR="002727E0" w:rsidRPr="00850C04" w:rsidRDefault="002727E0" w:rsidP="008715C5">
                            <w:r w:rsidRPr="00850C04">
                              <w:t>Comments: The entity stores information about Emergency Contacts</w:t>
                            </w:r>
                          </w:p>
                        </w:tc>
                      </w:tr>
                    </w:tbl>
                    <w:p w14:paraId="416F20F0" w14:textId="77777777" w:rsidR="002727E0" w:rsidRDefault="002727E0" w:rsidP="008715C5">
                      <w:pPr>
                        <w:ind w:left="0"/>
                        <w:jc w:val="center"/>
                      </w:pPr>
                    </w:p>
                  </w:txbxContent>
                </v:textbox>
                <w10:wrap anchorx="margin"/>
              </v:rect>
            </w:pict>
          </mc:Fallback>
        </mc:AlternateContent>
      </w:r>
    </w:p>
    <w:p w14:paraId="2B4A122E" w14:textId="77777777" w:rsidR="008715C5" w:rsidRDefault="008715C5" w:rsidP="008E21A6"/>
    <w:p w14:paraId="53A82F73" w14:textId="77777777" w:rsidR="008715C5" w:rsidRDefault="008715C5" w:rsidP="008E21A6"/>
    <w:p w14:paraId="76312637" w14:textId="77777777" w:rsidR="008715C5" w:rsidRDefault="008715C5" w:rsidP="008E21A6"/>
    <w:p w14:paraId="56940B35" w14:textId="77777777" w:rsidR="008715C5" w:rsidRDefault="008715C5" w:rsidP="008E21A6"/>
    <w:p w14:paraId="087EDA95" w14:textId="77777777" w:rsidR="008715C5" w:rsidRDefault="008715C5" w:rsidP="008E21A6"/>
    <w:p w14:paraId="05942FF1" w14:textId="77777777" w:rsidR="008715C5" w:rsidRDefault="008715C5" w:rsidP="008E21A6"/>
    <w:p w14:paraId="20FFF1AA" w14:textId="77777777" w:rsidR="008715C5" w:rsidRDefault="008715C5" w:rsidP="008E21A6"/>
    <w:p w14:paraId="15E6DAAE" w14:textId="77777777" w:rsidR="008715C5" w:rsidRDefault="008715C5" w:rsidP="008E21A6"/>
    <w:p w14:paraId="54600978" w14:textId="77777777" w:rsidR="008715C5" w:rsidRDefault="008715C5" w:rsidP="008E21A6"/>
    <w:p w14:paraId="03582CA5" w14:textId="77777777" w:rsidR="008715C5" w:rsidRDefault="008715C5" w:rsidP="008E21A6"/>
    <w:p w14:paraId="68B56691" w14:textId="77777777" w:rsidR="008715C5" w:rsidRDefault="008715C5" w:rsidP="008E21A6"/>
    <w:p w14:paraId="122CC476" w14:textId="77777777" w:rsidR="008715C5" w:rsidRPr="00A73A8F" w:rsidRDefault="008715C5" w:rsidP="008E21A6"/>
    <w:p w14:paraId="5A79990A" w14:textId="77777777" w:rsidR="008E21A6" w:rsidRDefault="008E21A6" w:rsidP="00DD5491"/>
    <w:p w14:paraId="05F0FAFD" w14:textId="77777777" w:rsidR="008715C5" w:rsidRDefault="006C4916" w:rsidP="00DD5491">
      <w:r>
        <w:rPr>
          <w:noProof/>
          <w:lang w:eastAsia="en-US"/>
        </w:rPr>
        <mc:AlternateContent>
          <mc:Choice Requires="wps">
            <w:drawing>
              <wp:anchor distT="0" distB="0" distL="114300" distR="114300" simplePos="0" relativeHeight="251686912" behindDoc="0" locked="0" layoutInCell="1" allowOverlap="1" wp14:anchorId="2295F386" wp14:editId="6DAC2EEC">
                <wp:simplePos x="0" y="0"/>
                <wp:positionH relativeFrom="margin">
                  <wp:align>left</wp:align>
                </wp:positionH>
                <wp:positionV relativeFrom="paragraph">
                  <wp:posOffset>161925</wp:posOffset>
                </wp:positionV>
                <wp:extent cx="6096000" cy="2446020"/>
                <wp:effectExtent l="0" t="0" r="19050" b="11430"/>
                <wp:wrapNone/>
                <wp:docPr id="14" name="Rectangle 14"/>
                <wp:cNvGraphicFramePr/>
                <a:graphic xmlns:a="http://schemas.openxmlformats.org/drawingml/2006/main">
                  <a:graphicData uri="http://schemas.microsoft.com/office/word/2010/wordprocessingShape">
                    <wps:wsp>
                      <wps:cNvSpPr/>
                      <wps:spPr>
                        <a:xfrm>
                          <a:off x="0" y="0"/>
                          <a:ext cx="6096000" cy="244602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35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57"/>
                            </w:tblGrid>
                            <w:tr w:rsidR="002727E0" w:rsidRPr="00A73A8F" w14:paraId="1A02F1C5" w14:textId="77777777" w:rsidTr="002727E0">
                              <w:trPr>
                                <w:trHeight w:val="407"/>
                              </w:trPr>
                              <w:tc>
                                <w:tcPr>
                                  <w:tcW w:w="93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48C6E5" w14:textId="77777777" w:rsidR="002727E0" w:rsidRPr="00A73A8F" w:rsidRDefault="002727E0" w:rsidP="008715C5">
                                  <w:r w:rsidRPr="00A73A8F">
                                    <w:t>E11 – Patient Insurance</w:t>
                                  </w:r>
                                </w:p>
                              </w:tc>
                            </w:tr>
                            <w:tr w:rsidR="002727E0" w:rsidRPr="00A73A8F" w14:paraId="2007EF60" w14:textId="77777777" w:rsidTr="002727E0">
                              <w:trPr>
                                <w:trHeight w:val="947"/>
                              </w:trPr>
                              <w:tc>
                                <w:tcPr>
                                  <w:tcW w:w="93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01DD58" w14:textId="77777777" w:rsidR="002727E0" w:rsidRPr="00A73A8F" w:rsidRDefault="002727E0" w:rsidP="008715C5">
                                  <w:r w:rsidRPr="00A73A8F">
                                    <w:t>Attributes:</w:t>
                                  </w:r>
                                </w:p>
                                <w:p w14:paraId="28957474" w14:textId="77777777" w:rsidR="002727E0" w:rsidRPr="00A73A8F" w:rsidRDefault="002727E0" w:rsidP="008715C5">
                                  <w:r w:rsidRPr="00A73A8F">
                                    <w:t>1. Patient Code (Refers to E5) [Key 1]</w:t>
                                  </w:r>
                                </w:p>
                                <w:p w14:paraId="08A146CF" w14:textId="77777777" w:rsidR="002727E0" w:rsidRPr="00A73A8F" w:rsidRDefault="002727E0" w:rsidP="008715C5">
                                  <w:r w:rsidRPr="00A73A8F">
                                    <w:t>2. Health Policy Code (Refers to E13) [Key 2]</w:t>
                                  </w:r>
                                </w:p>
                                <w:p w14:paraId="2E261D4F" w14:textId="77777777" w:rsidR="002727E0" w:rsidRPr="00A73A8F" w:rsidRDefault="002727E0" w:rsidP="008715C5">
                                  <w:r w:rsidRPr="00A73A8F">
                                    <w:t>3. Health Policy Number</w:t>
                                  </w:r>
                                </w:p>
                                <w:p w14:paraId="073F3CB0" w14:textId="77777777" w:rsidR="002727E0" w:rsidRPr="00A73A8F" w:rsidRDefault="002727E0" w:rsidP="008715C5">
                                  <w:r w:rsidRPr="00A73A8F">
                                    <w:t>4. Policy Note</w:t>
                                  </w:r>
                                </w:p>
                              </w:tc>
                            </w:tr>
                            <w:tr w:rsidR="002727E0" w:rsidRPr="00A73A8F" w14:paraId="77BC2402" w14:textId="77777777" w:rsidTr="002727E0">
                              <w:trPr>
                                <w:trHeight w:val="601"/>
                              </w:trPr>
                              <w:tc>
                                <w:tcPr>
                                  <w:tcW w:w="93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76FBA2" w14:textId="77777777" w:rsidR="002727E0" w:rsidRPr="00A73A8F" w:rsidRDefault="002727E0" w:rsidP="008715C5">
                                  <w:r w:rsidRPr="00A73A8F">
                                    <w:t>Comments: The entity stores information about Patient Insurance</w:t>
                                  </w:r>
                                </w:p>
                                <w:p w14:paraId="4EA053D0" w14:textId="77777777" w:rsidR="002727E0" w:rsidRPr="00A73A8F" w:rsidRDefault="002727E0" w:rsidP="008715C5"/>
                              </w:tc>
                            </w:tr>
                          </w:tbl>
                          <w:p w14:paraId="07BE4B94"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5F386" id="Rectangle 14" o:spid="_x0000_s1039" style="position:absolute;left:0;text-align:left;margin-left:0;margin-top:12.75pt;width:480pt;height:192.6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" fillcolor="white [3201]" strokecolor="#968c8c [3209]" strokeweight="1pt">
                <v:textbox>
                  <w:txbxContent>
                    <w:tbl>
                      <w:tblPr>
                        <w:tblW w:w="935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57"/>
                      </w:tblGrid>
                      <w:tr w:rsidR="002727E0" w:rsidRPr="00A73A8F" w14:paraId="1A02F1C5" w14:textId="77777777" w:rsidTr="002727E0">
                        <w:trPr>
                          <w:trHeight w:val="407"/>
                        </w:trPr>
                        <w:tc>
                          <w:tcPr>
                            <w:tcW w:w="93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48C6E5" w14:textId="77777777" w:rsidR="002727E0" w:rsidRPr="00A73A8F" w:rsidRDefault="002727E0" w:rsidP="008715C5">
                            <w:r w:rsidRPr="00A73A8F">
                              <w:t>E11 – Patient Insurance</w:t>
                            </w:r>
                          </w:p>
                        </w:tc>
                      </w:tr>
                      <w:tr w:rsidR="002727E0" w:rsidRPr="00A73A8F" w14:paraId="2007EF60" w14:textId="77777777" w:rsidTr="002727E0">
                        <w:trPr>
                          <w:trHeight w:val="947"/>
                        </w:trPr>
                        <w:tc>
                          <w:tcPr>
                            <w:tcW w:w="93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01DD58" w14:textId="77777777" w:rsidR="002727E0" w:rsidRPr="00A73A8F" w:rsidRDefault="002727E0" w:rsidP="008715C5">
                            <w:r w:rsidRPr="00A73A8F">
                              <w:t>Attributes:</w:t>
                            </w:r>
                          </w:p>
                          <w:p w14:paraId="28957474" w14:textId="77777777" w:rsidR="002727E0" w:rsidRPr="00A73A8F" w:rsidRDefault="002727E0" w:rsidP="008715C5">
                            <w:r w:rsidRPr="00A73A8F">
                              <w:t>1. Patient Code (Refers to E5) [Key 1]</w:t>
                            </w:r>
                          </w:p>
                          <w:p w14:paraId="08A146CF" w14:textId="77777777" w:rsidR="002727E0" w:rsidRPr="00A73A8F" w:rsidRDefault="002727E0" w:rsidP="008715C5">
                            <w:r w:rsidRPr="00A73A8F">
                              <w:t>2. Health Policy Code (Refers to E13) [Key 2]</w:t>
                            </w:r>
                          </w:p>
                          <w:p w14:paraId="2E261D4F" w14:textId="77777777" w:rsidR="002727E0" w:rsidRPr="00A73A8F" w:rsidRDefault="002727E0" w:rsidP="008715C5">
                            <w:r w:rsidRPr="00A73A8F">
                              <w:t>3. Health Policy Number</w:t>
                            </w:r>
                          </w:p>
                          <w:p w14:paraId="073F3CB0" w14:textId="77777777" w:rsidR="002727E0" w:rsidRPr="00A73A8F" w:rsidRDefault="002727E0" w:rsidP="008715C5">
                            <w:r w:rsidRPr="00A73A8F">
                              <w:t>4. Policy Note</w:t>
                            </w:r>
                          </w:p>
                        </w:tc>
                      </w:tr>
                      <w:tr w:rsidR="002727E0" w:rsidRPr="00A73A8F" w14:paraId="77BC2402" w14:textId="77777777" w:rsidTr="002727E0">
                        <w:trPr>
                          <w:trHeight w:val="601"/>
                        </w:trPr>
                        <w:tc>
                          <w:tcPr>
                            <w:tcW w:w="93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76FBA2" w14:textId="77777777" w:rsidR="002727E0" w:rsidRPr="00A73A8F" w:rsidRDefault="002727E0" w:rsidP="008715C5">
                            <w:r w:rsidRPr="00A73A8F">
                              <w:t>Comments: The entity stores information about Patient Insurance</w:t>
                            </w:r>
                          </w:p>
                          <w:p w14:paraId="4EA053D0" w14:textId="77777777" w:rsidR="002727E0" w:rsidRPr="00A73A8F" w:rsidRDefault="002727E0" w:rsidP="008715C5"/>
                        </w:tc>
                      </w:tr>
                    </w:tbl>
                    <w:p w14:paraId="07BE4B94" w14:textId="77777777" w:rsidR="002727E0" w:rsidRDefault="002727E0" w:rsidP="008715C5">
                      <w:pPr>
                        <w:ind w:left="0"/>
                        <w:jc w:val="center"/>
                      </w:pPr>
                    </w:p>
                  </w:txbxContent>
                </v:textbox>
                <w10:wrap anchorx="margin"/>
              </v:rect>
            </w:pict>
          </mc:Fallback>
        </mc:AlternateContent>
      </w:r>
    </w:p>
    <w:p w14:paraId="08D97409" w14:textId="77777777" w:rsidR="008715C5" w:rsidRDefault="008715C5" w:rsidP="00DD5491"/>
    <w:p w14:paraId="1945329F" w14:textId="77777777" w:rsidR="008715C5" w:rsidRDefault="008715C5" w:rsidP="00DD5491"/>
    <w:p w14:paraId="0EB3BDD4" w14:textId="77777777" w:rsidR="008715C5" w:rsidRDefault="008715C5" w:rsidP="00DD5491"/>
    <w:p w14:paraId="20862D1C" w14:textId="77777777" w:rsidR="008715C5" w:rsidRDefault="008715C5" w:rsidP="00DD5491"/>
    <w:p w14:paraId="567D3C66" w14:textId="77777777" w:rsidR="008715C5" w:rsidRDefault="008715C5" w:rsidP="00DD5491"/>
    <w:p w14:paraId="1D82FBDC" w14:textId="77777777" w:rsidR="008715C5" w:rsidRDefault="008715C5" w:rsidP="00DD5491"/>
    <w:p w14:paraId="4504E27D" w14:textId="77777777" w:rsidR="008715C5" w:rsidRDefault="008715C5" w:rsidP="00DD5491"/>
    <w:p w14:paraId="6771BEC2" w14:textId="77777777" w:rsidR="008715C5" w:rsidRDefault="008715C5" w:rsidP="00DD5491"/>
    <w:p w14:paraId="11B00128" w14:textId="77777777" w:rsidR="008715C5" w:rsidRDefault="008715C5" w:rsidP="00DD5491"/>
    <w:p w14:paraId="2829057E" w14:textId="77777777" w:rsidR="008715C5" w:rsidRDefault="008715C5" w:rsidP="00DD5491"/>
    <w:p w14:paraId="48C481D3" w14:textId="77777777" w:rsidR="008715C5" w:rsidRDefault="002727E0" w:rsidP="00DD5491">
      <w:r>
        <w:rPr>
          <w:noProof/>
          <w:lang w:eastAsia="en-US"/>
        </w:rPr>
        <mc:AlternateContent>
          <mc:Choice Requires="wps">
            <w:drawing>
              <wp:anchor distT="0" distB="0" distL="114300" distR="114300" simplePos="0" relativeHeight="251697152" behindDoc="0" locked="0" layoutInCell="1" allowOverlap="1" wp14:anchorId="01910C60" wp14:editId="34945D12">
                <wp:simplePos x="0" y="0"/>
                <wp:positionH relativeFrom="margin">
                  <wp:align>left</wp:align>
                </wp:positionH>
                <wp:positionV relativeFrom="paragraph">
                  <wp:posOffset>10795</wp:posOffset>
                </wp:positionV>
                <wp:extent cx="6105525" cy="31337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6105525" cy="3133725"/>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3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27"/>
                            </w:tblGrid>
                            <w:tr w:rsidR="002727E0" w:rsidRPr="00850C04" w14:paraId="75609A3D" w14:textId="77777777" w:rsidTr="002727E0">
                              <w:trPr>
                                <w:trHeight w:val="290"/>
                              </w:trPr>
                              <w:tc>
                                <w:tcPr>
                                  <w:tcW w:w="93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123AA5" w14:textId="77777777" w:rsidR="002727E0" w:rsidRPr="00850C04" w:rsidRDefault="002727E0" w:rsidP="008715C5">
                                  <w:r w:rsidRPr="00850C04">
                                    <w:t>E12 – Health Insurance Companies</w:t>
                                  </w:r>
                                </w:p>
                              </w:tc>
                            </w:tr>
                            <w:tr w:rsidR="002727E0" w:rsidRPr="00850C04" w14:paraId="4C1D061E" w14:textId="77777777" w:rsidTr="002727E0">
                              <w:trPr>
                                <w:trHeight w:val="1005"/>
                              </w:trPr>
                              <w:tc>
                                <w:tcPr>
                                  <w:tcW w:w="932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A0F3F" w14:textId="77777777" w:rsidR="002727E0" w:rsidRPr="00850C04" w:rsidRDefault="002727E0" w:rsidP="008715C5">
                                  <w:r w:rsidRPr="00850C04">
                                    <w:t>Attributes:</w:t>
                                  </w:r>
                                </w:p>
                                <w:p w14:paraId="1AF7ABBF" w14:textId="77777777" w:rsidR="002727E0" w:rsidRPr="00850C04" w:rsidRDefault="002727E0" w:rsidP="008715C5">
                                  <w:r w:rsidRPr="00850C04">
                                    <w:t>1. Company Code [Key]</w:t>
                                  </w:r>
                                </w:p>
                                <w:p w14:paraId="2A847948" w14:textId="77777777" w:rsidR="002727E0" w:rsidRPr="00850C04" w:rsidRDefault="002727E0" w:rsidP="008715C5">
                                  <w:r w:rsidRPr="00850C04">
                                    <w:t>2. Company Name</w:t>
                                  </w:r>
                                </w:p>
                                <w:p w14:paraId="372D9028" w14:textId="77777777" w:rsidR="002727E0" w:rsidRPr="00850C04" w:rsidRDefault="002727E0" w:rsidP="008715C5">
                                  <w:r w:rsidRPr="00850C04">
                                    <w:t>3. Company Contact Person</w:t>
                                  </w:r>
                                </w:p>
                                <w:p w14:paraId="6A000F91" w14:textId="77777777" w:rsidR="002727E0" w:rsidRPr="00850C04" w:rsidRDefault="002727E0" w:rsidP="008715C5">
                                  <w:r w:rsidRPr="00850C04">
                                    <w:t>4. Address</w:t>
                                  </w:r>
                                </w:p>
                                <w:p w14:paraId="1F6220FE" w14:textId="77777777" w:rsidR="002727E0" w:rsidRPr="00850C04" w:rsidRDefault="002727E0" w:rsidP="008715C5">
                                  <w:r w:rsidRPr="00850C04">
                                    <w:t>5. Telephone</w:t>
                                  </w:r>
                                </w:p>
                                <w:p w14:paraId="129878A8" w14:textId="77777777" w:rsidR="002727E0" w:rsidRPr="00850C04" w:rsidRDefault="002727E0" w:rsidP="008715C5">
                                  <w:r w:rsidRPr="00850C04">
                                    <w:t>6. E-mail</w:t>
                                  </w:r>
                                </w:p>
                                <w:p w14:paraId="7E598A56" w14:textId="77777777" w:rsidR="002727E0" w:rsidRPr="00850C04" w:rsidRDefault="002727E0" w:rsidP="008715C5"/>
                              </w:tc>
                            </w:tr>
                            <w:tr w:rsidR="002727E0" w:rsidRPr="00850C04" w14:paraId="71A438A6" w14:textId="77777777" w:rsidTr="002727E0">
                              <w:trPr>
                                <w:trHeight w:val="638"/>
                              </w:trPr>
                              <w:tc>
                                <w:tcPr>
                                  <w:tcW w:w="93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096ED" w14:textId="77777777" w:rsidR="002727E0" w:rsidRPr="00850C04" w:rsidRDefault="002727E0" w:rsidP="008715C5">
                                  <w:r w:rsidRPr="00850C04">
                                    <w:t>Comments: The entity stores information about Health Insurance Companies</w:t>
                                  </w:r>
                                </w:p>
                                <w:p w14:paraId="302AB666" w14:textId="77777777" w:rsidR="002727E0" w:rsidRPr="00850C04" w:rsidRDefault="002727E0" w:rsidP="008715C5"/>
                              </w:tc>
                            </w:tr>
                          </w:tbl>
                          <w:p w14:paraId="441E3117" w14:textId="77777777" w:rsidR="002727E0" w:rsidRDefault="002727E0" w:rsidP="008715C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10C60" id="Rectangle 19" o:spid="_x0000_s1040" style="position:absolute;left:0;text-align:left;margin-left:0;margin-top:.85pt;width:480.75pt;height:246.7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" fillcolor="white [3201]" strokecolor="#968c8c [3209]" strokeweight="1pt">
                <v:textbox>
                  <w:txbxContent>
                    <w:tbl>
                      <w:tblPr>
                        <w:tblW w:w="93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27"/>
                      </w:tblGrid>
                      <w:tr w:rsidR="002727E0" w:rsidRPr="00850C04" w14:paraId="75609A3D" w14:textId="77777777" w:rsidTr="002727E0">
                        <w:trPr>
                          <w:trHeight w:val="290"/>
                        </w:trPr>
                        <w:tc>
                          <w:tcPr>
                            <w:tcW w:w="93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123AA5" w14:textId="77777777" w:rsidR="002727E0" w:rsidRPr="00850C04" w:rsidRDefault="002727E0" w:rsidP="008715C5">
                            <w:r w:rsidRPr="00850C04">
                              <w:t>E12 – Health Insurance Companies</w:t>
                            </w:r>
                          </w:p>
                        </w:tc>
                      </w:tr>
                      <w:tr w:rsidR="002727E0" w:rsidRPr="00850C04" w14:paraId="4C1D061E" w14:textId="77777777" w:rsidTr="002727E0">
                        <w:trPr>
                          <w:trHeight w:val="1005"/>
                        </w:trPr>
                        <w:tc>
                          <w:tcPr>
                            <w:tcW w:w="932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A0F3F" w14:textId="77777777" w:rsidR="002727E0" w:rsidRPr="00850C04" w:rsidRDefault="002727E0" w:rsidP="008715C5">
                            <w:r w:rsidRPr="00850C04">
                              <w:t>Attributes:</w:t>
                            </w:r>
                          </w:p>
                          <w:p w14:paraId="1AF7ABBF" w14:textId="77777777" w:rsidR="002727E0" w:rsidRPr="00850C04" w:rsidRDefault="002727E0" w:rsidP="008715C5">
                            <w:r w:rsidRPr="00850C04">
                              <w:t>1. Company Code [Key]</w:t>
                            </w:r>
                          </w:p>
                          <w:p w14:paraId="2A847948" w14:textId="77777777" w:rsidR="002727E0" w:rsidRPr="00850C04" w:rsidRDefault="002727E0" w:rsidP="008715C5">
                            <w:r w:rsidRPr="00850C04">
                              <w:t>2. Company Name</w:t>
                            </w:r>
                          </w:p>
                          <w:p w14:paraId="372D9028" w14:textId="77777777" w:rsidR="002727E0" w:rsidRPr="00850C04" w:rsidRDefault="002727E0" w:rsidP="008715C5">
                            <w:r w:rsidRPr="00850C04">
                              <w:t>3. Company Contact Person</w:t>
                            </w:r>
                          </w:p>
                          <w:p w14:paraId="6A000F91" w14:textId="77777777" w:rsidR="002727E0" w:rsidRPr="00850C04" w:rsidRDefault="002727E0" w:rsidP="008715C5">
                            <w:r w:rsidRPr="00850C04">
                              <w:t>4. Address</w:t>
                            </w:r>
                          </w:p>
                          <w:p w14:paraId="1F6220FE" w14:textId="77777777" w:rsidR="002727E0" w:rsidRPr="00850C04" w:rsidRDefault="002727E0" w:rsidP="008715C5">
                            <w:r w:rsidRPr="00850C04">
                              <w:t>5. Telephone</w:t>
                            </w:r>
                          </w:p>
                          <w:p w14:paraId="129878A8" w14:textId="77777777" w:rsidR="002727E0" w:rsidRPr="00850C04" w:rsidRDefault="002727E0" w:rsidP="008715C5">
                            <w:r w:rsidRPr="00850C04">
                              <w:t>6. E-mail</w:t>
                            </w:r>
                          </w:p>
                          <w:p w14:paraId="7E598A56" w14:textId="77777777" w:rsidR="002727E0" w:rsidRPr="00850C04" w:rsidRDefault="002727E0" w:rsidP="008715C5"/>
                        </w:tc>
                      </w:tr>
                      <w:tr w:rsidR="002727E0" w:rsidRPr="00850C04" w14:paraId="71A438A6" w14:textId="77777777" w:rsidTr="002727E0">
                        <w:trPr>
                          <w:trHeight w:val="638"/>
                        </w:trPr>
                        <w:tc>
                          <w:tcPr>
                            <w:tcW w:w="93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096ED" w14:textId="77777777" w:rsidR="002727E0" w:rsidRPr="00850C04" w:rsidRDefault="002727E0" w:rsidP="008715C5">
                            <w:r w:rsidRPr="00850C04">
                              <w:t>Comments: The entity stores information about Health Insurance Companies</w:t>
                            </w:r>
                          </w:p>
                          <w:p w14:paraId="302AB666" w14:textId="77777777" w:rsidR="002727E0" w:rsidRPr="00850C04" w:rsidRDefault="002727E0" w:rsidP="008715C5"/>
                        </w:tc>
                      </w:tr>
                    </w:tbl>
                    <w:p w14:paraId="441E3117" w14:textId="77777777" w:rsidR="002727E0" w:rsidRDefault="002727E0" w:rsidP="008715C5">
                      <w:pPr>
                        <w:ind w:left="0"/>
                        <w:jc w:val="center"/>
                      </w:pPr>
                    </w:p>
                  </w:txbxContent>
                </v:textbox>
                <w10:wrap anchorx="margin"/>
              </v:rect>
            </w:pict>
          </mc:Fallback>
        </mc:AlternateContent>
      </w:r>
    </w:p>
    <w:p w14:paraId="35B54755" w14:textId="77777777" w:rsidR="008715C5" w:rsidRDefault="008715C5" w:rsidP="00DD5491"/>
    <w:p w14:paraId="067E4CE4" w14:textId="77777777" w:rsidR="008715C5" w:rsidRDefault="008715C5" w:rsidP="00DD5491"/>
    <w:p w14:paraId="36588578" w14:textId="77777777" w:rsidR="008715C5" w:rsidRDefault="008715C5" w:rsidP="00DD5491"/>
    <w:p w14:paraId="7D0520BC" w14:textId="77777777" w:rsidR="008715C5" w:rsidRDefault="008715C5" w:rsidP="00DD5491"/>
    <w:p w14:paraId="48C5CBD3" w14:textId="77777777" w:rsidR="008715C5" w:rsidRDefault="008715C5" w:rsidP="00DD5491"/>
    <w:p w14:paraId="67293D7C" w14:textId="77777777" w:rsidR="008715C5" w:rsidRDefault="008715C5" w:rsidP="00DD5491"/>
    <w:p w14:paraId="3428A41A" w14:textId="77777777" w:rsidR="008715C5" w:rsidRDefault="008715C5" w:rsidP="00DD5491"/>
    <w:p w14:paraId="162C3C0F" w14:textId="77777777" w:rsidR="008715C5" w:rsidRDefault="008715C5" w:rsidP="00DD5491"/>
    <w:p w14:paraId="3A08D148" w14:textId="77777777" w:rsidR="008715C5" w:rsidRDefault="008715C5" w:rsidP="00DD5491"/>
    <w:p w14:paraId="7F519C15" w14:textId="77777777" w:rsidR="008715C5" w:rsidRDefault="008715C5" w:rsidP="00DD5491"/>
    <w:p w14:paraId="78DDC52A" w14:textId="77777777" w:rsidR="008715C5" w:rsidRDefault="008715C5" w:rsidP="00DD5491"/>
    <w:p w14:paraId="6EE1E00E" w14:textId="77777777" w:rsidR="000E296F" w:rsidRDefault="000E296F" w:rsidP="00DD5491"/>
    <w:p w14:paraId="6A5D6667" w14:textId="77777777" w:rsidR="000E296F" w:rsidRDefault="002727E0" w:rsidP="00DD5491">
      <w:r>
        <w:rPr>
          <w:noProof/>
          <w:lang w:eastAsia="en-US"/>
        </w:rPr>
        <mc:AlternateContent>
          <mc:Choice Requires="wps">
            <w:drawing>
              <wp:anchor distT="0" distB="0" distL="114300" distR="114300" simplePos="0" relativeHeight="251695104" behindDoc="0" locked="0" layoutInCell="1" allowOverlap="1" wp14:anchorId="3AC35D19" wp14:editId="73D75A17">
                <wp:simplePos x="0" y="0"/>
                <wp:positionH relativeFrom="margin">
                  <wp:align>left</wp:align>
                </wp:positionH>
                <wp:positionV relativeFrom="paragraph">
                  <wp:posOffset>153035</wp:posOffset>
                </wp:positionV>
                <wp:extent cx="6088380" cy="2057400"/>
                <wp:effectExtent l="0" t="0" r="26670" b="19050"/>
                <wp:wrapNone/>
                <wp:docPr id="18" name="Rectangle 18"/>
                <wp:cNvGraphicFramePr/>
                <a:graphic xmlns:a="http://schemas.openxmlformats.org/drawingml/2006/main">
                  <a:graphicData uri="http://schemas.microsoft.com/office/word/2010/wordprocessingShape">
                    <wps:wsp>
                      <wps:cNvSpPr/>
                      <wps:spPr>
                        <a:xfrm>
                          <a:off x="0" y="0"/>
                          <a:ext cx="6088380" cy="20574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2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66"/>
                            </w:tblGrid>
                            <w:tr w:rsidR="002727E0" w:rsidRPr="002727E0" w14:paraId="2B8CE211" w14:textId="77777777" w:rsidTr="002727E0">
                              <w:trPr>
                                <w:trHeight w:val="408"/>
                              </w:trPr>
                              <w:tc>
                                <w:tcPr>
                                  <w:tcW w:w="92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09F1C5" w14:textId="77777777" w:rsidR="002727E0" w:rsidRPr="002727E0" w:rsidRDefault="002727E0" w:rsidP="002727E0">
                                  <w:r w:rsidRPr="002727E0">
                                    <w:t>E13 – Health Insurance Policies</w:t>
                                  </w:r>
                                </w:p>
                              </w:tc>
                            </w:tr>
                            <w:tr w:rsidR="002727E0" w:rsidRPr="002727E0" w14:paraId="3BFF2033" w14:textId="77777777" w:rsidTr="002727E0">
                              <w:trPr>
                                <w:trHeight w:val="960"/>
                              </w:trPr>
                              <w:tc>
                                <w:tcPr>
                                  <w:tcW w:w="92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C9754D" w14:textId="77777777" w:rsidR="002727E0" w:rsidRPr="002727E0" w:rsidRDefault="002727E0" w:rsidP="002727E0">
                                  <w:r w:rsidRPr="002727E0">
                                    <w:t>Attributes:</w:t>
                                  </w:r>
                                </w:p>
                                <w:p w14:paraId="09A5DD9F" w14:textId="77777777" w:rsidR="002727E0" w:rsidRPr="002727E0" w:rsidRDefault="002727E0" w:rsidP="002727E0">
                                  <w:r w:rsidRPr="002727E0">
                                    <w:t>1. Policy Code [Key]</w:t>
                                  </w:r>
                                </w:p>
                                <w:p w14:paraId="3B33DDA6" w14:textId="77777777" w:rsidR="002727E0" w:rsidRPr="002727E0" w:rsidRDefault="002727E0" w:rsidP="002727E0">
                                  <w:r w:rsidRPr="002727E0">
                                    <w:t>2. Policy Description</w:t>
                                  </w:r>
                                </w:p>
                                <w:p w14:paraId="4FCB0EAF" w14:textId="77777777" w:rsidR="002727E0" w:rsidRPr="002727E0" w:rsidRDefault="002727E0" w:rsidP="002727E0">
                                  <w:r w:rsidRPr="002727E0">
                                    <w:t>3. Policy Company Code (Refers to E12)</w:t>
                                  </w:r>
                                </w:p>
                              </w:tc>
                            </w:tr>
                            <w:tr w:rsidR="002727E0" w:rsidRPr="002727E0" w14:paraId="4F00728C" w14:textId="77777777" w:rsidTr="002727E0">
                              <w:trPr>
                                <w:trHeight w:val="608"/>
                              </w:trPr>
                              <w:tc>
                                <w:tcPr>
                                  <w:tcW w:w="92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830916" w14:textId="77777777" w:rsidR="002727E0" w:rsidRPr="002727E0" w:rsidRDefault="002727E0" w:rsidP="002727E0">
                                  <w:r w:rsidRPr="002727E0">
                                    <w:t>Comments: The entity stores information about Patient Insurance</w:t>
                                  </w:r>
                                </w:p>
                              </w:tc>
                            </w:tr>
                          </w:tbl>
                          <w:p w14:paraId="5F3751BB" w14:textId="77777777" w:rsidR="002727E0" w:rsidRDefault="002727E0" w:rsidP="002727E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35D19" id="Rectangle 18" o:spid="_x0000_s1041" style="position:absolute;left:0;text-align:left;margin-left:0;margin-top:12.05pt;width:479.4pt;height:162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" fillcolor="white [3201]" strokecolor="#968c8c [3209]" strokeweight="1pt">
                <v:textbox>
                  <w:txbxContent>
                    <w:tbl>
                      <w:tblPr>
                        <w:tblW w:w="92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66"/>
                      </w:tblGrid>
                      <w:tr w:rsidR="002727E0" w:rsidRPr="002727E0" w14:paraId="2B8CE211" w14:textId="77777777" w:rsidTr="002727E0">
                        <w:trPr>
                          <w:trHeight w:val="408"/>
                        </w:trPr>
                        <w:tc>
                          <w:tcPr>
                            <w:tcW w:w="92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09F1C5" w14:textId="77777777" w:rsidR="002727E0" w:rsidRPr="002727E0" w:rsidRDefault="002727E0" w:rsidP="002727E0">
                            <w:r w:rsidRPr="002727E0">
                              <w:t>E13 – Health Insurance Policies</w:t>
                            </w:r>
                          </w:p>
                        </w:tc>
                      </w:tr>
                      <w:tr w:rsidR="002727E0" w:rsidRPr="002727E0" w14:paraId="3BFF2033" w14:textId="77777777" w:rsidTr="002727E0">
                        <w:trPr>
                          <w:trHeight w:val="960"/>
                        </w:trPr>
                        <w:tc>
                          <w:tcPr>
                            <w:tcW w:w="92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C9754D" w14:textId="77777777" w:rsidR="002727E0" w:rsidRPr="002727E0" w:rsidRDefault="002727E0" w:rsidP="002727E0">
                            <w:r w:rsidRPr="002727E0">
                              <w:t>Attributes:</w:t>
                            </w:r>
                          </w:p>
                          <w:p w14:paraId="09A5DD9F" w14:textId="77777777" w:rsidR="002727E0" w:rsidRPr="002727E0" w:rsidRDefault="002727E0" w:rsidP="002727E0">
                            <w:r w:rsidRPr="002727E0">
                              <w:t>1. Policy Code [Key]</w:t>
                            </w:r>
                          </w:p>
                          <w:p w14:paraId="3B33DDA6" w14:textId="77777777" w:rsidR="002727E0" w:rsidRPr="002727E0" w:rsidRDefault="002727E0" w:rsidP="002727E0">
                            <w:r w:rsidRPr="002727E0">
                              <w:t>2. Policy Description</w:t>
                            </w:r>
                          </w:p>
                          <w:p w14:paraId="4FCB0EAF" w14:textId="77777777" w:rsidR="002727E0" w:rsidRPr="002727E0" w:rsidRDefault="002727E0" w:rsidP="002727E0">
                            <w:r w:rsidRPr="002727E0">
                              <w:t>3. Policy Company Code (Refers to E12)</w:t>
                            </w:r>
                          </w:p>
                        </w:tc>
                      </w:tr>
                      <w:tr w:rsidR="002727E0" w:rsidRPr="002727E0" w14:paraId="4F00728C" w14:textId="77777777" w:rsidTr="002727E0">
                        <w:trPr>
                          <w:trHeight w:val="608"/>
                        </w:trPr>
                        <w:tc>
                          <w:tcPr>
                            <w:tcW w:w="92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830916" w14:textId="77777777" w:rsidR="002727E0" w:rsidRPr="002727E0" w:rsidRDefault="002727E0" w:rsidP="002727E0">
                            <w:r w:rsidRPr="002727E0">
                              <w:t>Comments: The entity stores information about Patient Insurance</w:t>
                            </w:r>
                          </w:p>
                        </w:tc>
                      </w:tr>
                    </w:tbl>
                    <w:p w14:paraId="5F3751BB" w14:textId="77777777" w:rsidR="002727E0" w:rsidRDefault="002727E0" w:rsidP="002727E0">
                      <w:pPr>
                        <w:ind w:left="0"/>
                        <w:jc w:val="center"/>
                      </w:pPr>
                    </w:p>
                  </w:txbxContent>
                </v:textbox>
                <w10:wrap anchorx="margin"/>
              </v:rect>
            </w:pict>
          </mc:Fallback>
        </mc:AlternateContent>
      </w:r>
    </w:p>
    <w:p w14:paraId="1C2E7E39" w14:textId="77777777" w:rsidR="000E296F" w:rsidRDefault="000E296F" w:rsidP="00DD5491"/>
    <w:p w14:paraId="3EAD0D66" w14:textId="77777777" w:rsidR="000E296F" w:rsidRDefault="000E296F" w:rsidP="00DD5491"/>
    <w:p w14:paraId="0FE7E0D8" w14:textId="77777777" w:rsidR="000E296F" w:rsidRDefault="000E296F" w:rsidP="00DD5491"/>
    <w:p w14:paraId="4DA96954" w14:textId="77777777" w:rsidR="000E296F" w:rsidRDefault="000E296F" w:rsidP="00DD5491"/>
    <w:p w14:paraId="773A9175" w14:textId="77777777" w:rsidR="000E296F" w:rsidRDefault="000E296F" w:rsidP="00DD5491"/>
    <w:p w14:paraId="1CEB1C75" w14:textId="77777777" w:rsidR="000E296F" w:rsidRDefault="000E296F" w:rsidP="00DD5491"/>
    <w:p w14:paraId="02AF7E2A" w14:textId="77777777" w:rsidR="000E296F" w:rsidRDefault="000E296F" w:rsidP="00DD5491"/>
    <w:p w14:paraId="2187B394" w14:textId="77777777" w:rsidR="000E296F" w:rsidRDefault="000E296F" w:rsidP="00DD5491"/>
    <w:p w14:paraId="6E00EF96" w14:textId="77777777" w:rsidR="000E296F" w:rsidRDefault="002727E0" w:rsidP="00DD5491">
      <w:r>
        <w:rPr>
          <w:noProof/>
          <w:lang w:eastAsia="en-US"/>
        </w:rPr>
        <mc:AlternateContent>
          <mc:Choice Requires="wps">
            <w:drawing>
              <wp:anchor distT="0" distB="0" distL="114300" distR="114300" simplePos="0" relativeHeight="251688960" behindDoc="0" locked="0" layoutInCell="1" allowOverlap="1" wp14:anchorId="27A809F6" wp14:editId="7492E187">
                <wp:simplePos x="0" y="0"/>
                <wp:positionH relativeFrom="margin">
                  <wp:align>left</wp:align>
                </wp:positionH>
                <wp:positionV relativeFrom="paragraph">
                  <wp:posOffset>149860</wp:posOffset>
                </wp:positionV>
                <wp:extent cx="6088380" cy="2415540"/>
                <wp:effectExtent l="0" t="0" r="26670" b="22860"/>
                <wp:wrapNone/>
                <wp:docPr id="15" name="Rectangle 15"/>
                <wp:cNvGraphicFramePr/>
                <a:graphic xmlns:a="http://schemas.openxmlformats.org/drawingml/2006/main">
                  <a:graphicData uri="http://schemas.microsoft.com/office/word/2010/wordprocessingShape">
                    <wps:wsp>
                      <wps:cNvSpPr/>
                      <wps:spPr>
                        <a:xfrm>
                          <a:off x="0" y="0"/>
                          <a:ext cx="6088380" cy="241554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35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52"/>
                            </w:tblGrid>
                            <w:tr w:rsidR="002727E0" w:rsidRPr="002727E0" w14:paraId="327DE09A" w14:textId="77777777" w:rsidTr="002727E0">
                              <w:trPr>
                                <w:trHeight w:val="392"/>
                              </w:trPr>
                              <w:tc>
                                <w:tcPr>
                                  <w:tcW w:w="93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FEA6" w14:textId="77777777" w:rsidR="002727E0" w:rsidRPr="002727E0" w:rsidRDefault="002727E0" w:rsidP="002727E0">
                                  <w:r w:rsidRPr="002727E0">
                                    <w:t>E14 – Disease-Symptom Matrix</w:t>
                                  </w:r>
                                </w:p>
                              </w:tc>
                            </w:tr>
                            <w:tr w:rsidR="002727E0" w:rsidRPr="002727E0" w14:paraId="0E9E84BA" w14:textId="77777777" w:rsidTr="002727E0">
                              <w:trPr>
                                <w:trHeight w:val="914"/>
                              </w:trPr>
                              <w:tc>
                                <w:tcPr>
                                  <w:tcW w:w="93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E3390" w14:textId="77777777" w:rsidR="002727E0" w:rsidRPr="002727E0" w:rsidRDefault="002727E0" w:rsidP="002727E0">
                                  <w:r w:rsidRPr="002727E0">
                                    <w:t>Attributes:</w:t>
                                  </w:r>
                                </w:p>
                                <w:p w14:paraId="7BACD6F4" w14:textId="77777777" w:rsidR="002727E0" w:rsidRPr="002727E0" w:rsidRDefault="002727E0" w:rsidP="002727E0">
                                  <w:r w:rsidRPr="002727E0">
                                    <w:t>1. Disease Code (Refers to E1) [Key 1]</w:t>
                                  </w:r>
                                </w:p>
                                <w:p w14:paraId="30BF3EF6" w14:textId="77777777" w:rsidR="002727E0" w:rsidRPr="002727E0" w:rsidRDefault="002727E0" w:rsidP="002727E0">
                                  <w:r w:rsidRPr="002727E0">
                                    <w:t>2. Diagnosis Sufficiency Flag</w:t>
                                  </w:r>
                                </w:p>
                                <w:p w14:paraId="33DF21A2" w14:textId="77777777" w:rsidR="002727E0" w:rsidRPr="002727E0" w:rsidRDefault="002727E0" w:rsidP="002727E0">
                                  <w:r w:rsidRPr="002727E0">
                                    <w:t>3. Symptom Sequence</w:t>
                                  </w:r>
                                </w:p>
                                <w:p w14:paraId="121A1B85" w14:textId="77777777" w:rsidR="002727E0" w:rsidRPr="002727E0" w:rsidRDefault="002727E0" w:rsidP="002727E0">
                                  <w:r w:rsidRPr="002727E0">
                                    <w:t>4. Symptom Code (Refers to E3) [Key 2]</w:t>
                                  </w:r>
                                </w:p>
                              </w:tc>
                            </w:tr>
                            <w:tr w:rsidR="002727E0" w:rsidRPr="002727E0" w14:paraId="50005D93" w14:textId="77777777" w:rsidTr="002727E0">
                              <w:trPr>
                                <w:trHeight w:val="580"/>
                              </w:trPr>
                              <w:tc>
                                <w:tcPr>
                                  <w:tcW w:w="93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68B04" w14:textId="77777777" w:rsidR="002727E0" w:rsidRPr="002727E0" w:rsidRDefault="002727E0" w:rsidP="002727E0">
                                  <w:r w:rsidRPr="002727E0">
                                    <w:t>Comments: The entity stores information about which diseases have which symptoms.</w:t>
                                  </w:r>
                                </w:p>
                                <w:p w14:paraId="7D20022C" w14:textId="77777777" w:rsidR="002727E0" w:rsidRPr="002727E0" w:rsidRDefault="002727E0" w:rsidP="002727E0"/>
                              </w:tc>
                            </w:tr>
                          </w:tbl>
                          <w:p w14:paraId="3912B987" w14:textId="77777777" w:rsidR="002727E0" w:rsidRDefault="002727E0" w:rsidP="002727E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809F6" id="Rectangle 15" o:spid="_x0000_s1042" style="position:absolute;left:0;text-align:left;margin-left:0;margin-top:11.8pt;width:479.4pt;height:190.2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" fillcolor="white [3201]" strokecolor="#968c8c [3209]" strokeweight="1pt">
                <v:textbox>
                  <w:txbxContent>
                    <w:tbl>
                      <w:tblPr>
                        <w:tblW w:w="935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52"/>
                      </w:tblGrid>
                      <w:tr w:rsidR="002727E0" w:rsidRPr="002727E0" w14:paraId="327DE09A" w14:textId="77777777" w:rsidTr="002727E0">
                        <w:trPr>
                          <w:trHeight w:val="392"/>
                        </w:trPr>
                        <w:tc>
                          <w:tcPr>
                            <w:tcW w:w="93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FEA6" w14:textId="77777777" w:rsidR="002727E0" w:rsidRPr="002727E0" w:rsidRDefault="002727E0" w:rsidP="002727E0">
                            <w:r w:rsidRPr="002727E0">
                              <w:t>E14 – Disease-Symptom Matrix</w:t>
                            </w:r>
                          </w:p>
                        </w:tc>
                      </w:tr>
                      <w:tr w:rsidR="002727E0" w:rsidRPr="002727E0" w14:paraId="0E9E84BA" w14:textId="77777777" w:rsidTr="002727E0">
                        <w:trPr>
                          <w:trHeight w:val="914"/>
                        </w:trPr>
                        <w:tc>
                          <w:tcPr>
                            <w:tcW w:w="93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E3390" w14:textId="77777777" w:rsidR="002727E0" w:rsidRPr="002727E0" w:rsidRDefault="002727E0" w:rsidP="002727E0">
                            <w:r w:rsidRPr="002727E0">
                              <w:t>Attributes:</w:t>
                            </w:r>
                          </w:p>
                          <w:p w14:paraId="7BACD6F4" w14:textId="77777777" w:rsidR="002727E0" w:rsidRPr="002727E0" w:rsidRDefault="002727E0" w:rsidP="002727E0">
                            <w:r w:rsidRPr="002727E0">
                              <w:t>1. Disease Code (Refers to E1) [Key 1]</w:t>
                            </w:r>
                          </w:p>
                          <w:p w14:paraId="30BF3EF6" w14:textId="77777777" w:rsidR="002727E0" w:rsidRPr="002727E0" w:rsidRDefault="002727E0" w:rsidP="002727E0">
                            <w:r w:rsidRPr="002727E0">
                              <w:t>2. Diagnosis Sufficiency Flag</w:t>
                            </w:r>
                          </w:p>
                          <w:p w14:paraId="33DF21A2" w14:textId="77777777" w:rsidR="002727E0" w:rsidRPr="002727E0" w:rsidRDefault="002727E0" w:rsidP="002727E0">
                            <w:r w:rsidRPr="002727E0">
                              <w:t>3. Symptom Sequence</w:t>
                            </w:r>
                          </w:p>
                          <w:p w14:paraId="121A1B85" w14:textId="77777777" w:rsidR="002727E0" w:rsidRPr="002727E0" w:rsidRDefault="002727E0" w:rsidP="002727E0">
                            <w:r w:rsidRPr="002727E0">
                              <w:t>4. Symptom Code (Refers to E3) [Key 2]</w:t>
                            </w:r>
                          </w:p>
                        </w:tc>
                      </w:tr>
                      <w:tr w:rsidR="002727E0" w:rsidRPr="002727E0" w14:paraId="50005D93" w14:textId="77777777" w:rsidTr="002727E0">
                        <w:trPr>
                          <w:trHeight w:val="580"/>
                        </w:trPr>
                        <w:tc>
                          <w:tcPr>
                            <w:tcW w:w="93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68B04" w14:textId="77777777" w:rsidR="002727E0" w:rsidRPr="002727E0" w:rsidRDefault="002727E0" w:rsidP="002727E0">
                            <w:r w:rsidRPr="002727E0">
                              <w:t>Comments: The entity stores information about which diseases have which symptoms.</w:t>
                            </w:r>
                          </w:p>
                          <w:p w14:paraId="7D20022C" w14:textId="77777777" w:rsidR="002727E0" w:rsidRPr="002727E0" w:rsidRDefault="002727E0" w:rsidP="002727E0"/>
                        </w:tc>
                      </w:tr>
                    </w:tbl>
                    <w:p w14:paraId="3912B987" w14:textId="77777777" w:rsidR="002727E0" w:rsidRDefault="002727E0" w:rsidP="002727E0">
                      <w:pPr>
                        <w:ind w:left="0"/>
                        <w:jc w:val="center"/>
                      </w:pPr>
                    </w:p>
                  </w:txbxContent>
                </v:textbox>
                <w10:wrap anchorx="margin"/>
              </v:rect>
            </w:pict>
          </mc:Fallback>
        </mc:AlternateContent>
      </w:r>
    </w:p>
    <w:p w14:paraId="34F42E86" w14:textId="77777777" w:rsidR="000E296F" w:rsidRDefault="000E296F" w:rsidP="00DD5491"/>
    <w:p w14:paraId="16A9AD37" w14:textId="77777777" w:rsidR="002727E0" w:rsidRDefault="002727E0" w:rsidP="00DD5491"/>
    <w:p w14:paraId="0666C4FE" w14:textId="77777777" w:rsidR="002727E0" w:rsidRDefault="002727E0" w:rsidP="00DD5491"/>
    <w:p w14:paraId="2F9FE59E" w14:textId="77777777" w:rsidR="002727E0" w:rsidRDefault="002727E0" w:rsidP="00DD5491"/>
    <w:p w14:paraId="2438B1B9" w14:textId="77777777" w:rsidR="002727E0" w:rsidRDefault="002727E0" w:rsidP="00DD5491"/>
    <w:p w14:paraId="2E06B916" w14:textId="77777777" w:rsidR="002727E0" w:rsidRDefault="002727E0" w:rsidP="00DD5491"/>
    <w:p w14:paraId="52F74148" w14:textId="77777777" w:rsidR="002727E0" w:rsidRDefault="002727E0" w:rsidP="00DD5491"/>
    <w:p w14:paraId="72903B26" w14:textId="77777777" w:rsidR="002727E0" w:rsidRDefault="002727E0" w:rsidP="00DD5491"/>
    <w:p w14:paraId="223A1266" w14:textId="77777777" w:rsidR="002727E0" w:rsidRDefault="002727E0" w:rsidP="00DD5491"/>
    <w:p w14:paraId="28E0949E" w14:textId="77777777" w:rsidR="000E296F" w:rsidRDefault="000E296F" w:rsidP="00DD5491"/>
    <w:p w14:paraId="4AB248C4" w14:textId="77777777" w:rsidR="000E296F" w:rsidRDefault="002727E0" w:rsidP="00DD5491">
      <w:r>
        <w:rPr>
          <w:noProof/>
          <w:lang w:eastAsia="en-US"/>
        </w:rPr>
        <mc:AlternateContent>
          <mc:Choice Requires="wps">
            <w:drawing>
              <wp:anchor distT="0" distB="0" distL="114300" distR="114300" simplePos="0" relativeHeight="251691008" behindDoc="0" locked="0" layoutInCell="1" allowOverlap="1" wp14:anchorId="41E2FCF7" wp14:editId="3C0F7290">
                <wp:simplePos x="0" y="0"/>
                <wp:positionH relativeFrom="margin">
                  <wp:align>left</wp:align>
                </wp:positionH>
                <wp:positionV relativeFrom="paragraph">
                  <wp:posOffset>7620</wp:posOffset>
                </wp:positionV>
                <wp:extent cx="6195060" cy="30861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6195060" cy="30861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5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10"/>
                            </w:tblGrid>
                            <w:tr w:rsidR="002727E0" w:rsidRPr="002727E0" w14:paraId="6274E82C" w14:textId="77777777" w:rsidTr="002727E0">
                              <w:trPr>
                                <w:trHeight w:val="428"/>
                              </w:trPr>
                              <w:tc>
                                <w:tcPr>
                                  <w:tcW w:w="95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8A5F41" w14:textId="77777777" w:rsidR="002727E0" w:rsidRPr="002727E0" w:rsidRDefault="002727E0" w:rsidP="002727E0">
                                  <w:r w:rsidRPr="002727E0">
                                    <w:t>E15A – Disease-Treatment Summary</w:t>
                                  </w:r>
                                </w:p>
                              </w:tc>
                            </w:tr>
                            <w:tr w:rsidR="002727E0" w:rsidRPr="002727E0" w14:paraId="19E037D2" w14:textId="77777777" w:rsidTr="002727E0">
                              <w:trPr>
                                <w:trHeight w:val="997"/>
                              </w:trPr>
                              <w:tc>
                                <w:tcPr>
                                  <w:tcW w:w="95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FBDC97" w14:textId="77777777" w:rsidR="002727E0" w:rsidRPr="002727E0" w:rsidRDefault="002727E0" w:rsidP="002727E0">
                                  <w:r w:rsidRPr="002727E0">
                                    <w:t>Attributes:</w:t>
                                  </w:r>
                                </w:p>
                                <w:p w14:paraId="0E4A6952" w14:textId="77777777" w:rsidR="002727E0" w:rsidRPr="002727E0" w:rsidRDefault="002727E0" w:rsidP="002727E0">
                                  <w:r w:rsidRPr="002727E0">
                                    <w:t>1. Treatment Reference</w:t>
                                  </w:r>
                                </w:p>
                                <w:p w14:paraId="57B727CF" w14:textId="77777777" w:rsidR="002727E0" w:rsidRPr="002727E0" w:rsidRDefault="002727E0" w:rsidP="002727E0">
                                  <w:r w:rsidRPr="002727E0">
                                    <w:t>2. Diagnosis Date</w:t>
                                  </w:r>
                                </w:p>
                                <w:p w14:paraId="287F12CE" w14:textId="77777777" w:rsidR="002727E0" w:rsidRPr="002727E0" w:rsidRDefault="002727E0" w:rsidP="002727E0">
                                  <w:r w:rsidRPr="002727E0">
                                    <w:t>3. Prescription Date</w:t>
                                  </w:r>
                                </w:p>
                                <w:p w14:paraId="2E01442D" w14:textId="77777777" w:rsidR="002727E0" w:rsidRPr="002727E0" w:rsidRDefault="002727E0" w:rsidP="002727E0">
                                  <w:r w:rsidRPr="002727E0">
                                    <w:t>4. Patient (Refers to E5)</w:t>
                                  </w:r>
                                </w:p>
                                <w:p w14:paraId="01A135F0" w14:textId="77777777" w:rsidR="002727E0" w:rsidRPr="002727E0" w:rsidRDefault="002727E0" w:rsidP="002727E0">
                                  <w:r w:rsidRPr="002727E0">
                                    <w:t>5. Treatment Physician (Refers to E8)</w:t>
                                  </w:r>
                                </w:p>
                                <w:p w14:paraId="209EE585" w14:textId="77777777" w:rsidR="002727E0" w:rsidRPr="002727E0" w:rsidRDefault="002727E0" w:rsidP="002727E0">
                                  <w:r w:rsidRPr="002727E0">
                                    <w:t>6. Treatment Detail (Refers to E15B)</w:t>
                                  </w:r>
                                </w:p>
                                <w:p w14:paraId="0AD7F50A" w14:textId="77777777" w:rsidR="002727E0" w:rsidRPr="002727E0" w:rsidRDefault="002727E0" w:rsidP="002727E0">
                                  <w:r w:rsidRPr="002727E0">
                                    <w:t>7. Disease Code (Refers to E1) [Key 1]</w:t>
                                  </w:r>
                                </w:p>
                              </w:tc>
                            </w:tr>
                            <w:tr w:rsidR="002727E0" w:rsidRPr="002727E0" w14:paraId="6CD79C72" w14:textId="77777777" w:rsidTr="002727E0">
                              <w:trPr>
                                <w:trHeight w:val="634"/>
                              </w:trPr>
                              <w:tc>
                                <w:tcPr>
                                  <w:tcW w:w="95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CA3171" w14:textId="77777777" w:rsidR="002727E0" w:rsidRPr="002727E0" w:rsidRDefault="002727E0" w:rsidP="002727E0">
                                  <w:r w:rsidRPr="002727E0">
                                    <w:t>Comments: The entity stores information about which diseases have which treatments.</w:t>
                                  </w:r>
                                </w:p>
                              </w:tc>
                            </w:tr>
                          </w:tbl>
                          <w:p w14:paraId="2699A239" w14:textId="77777777" w:rsidR="002727E0" w:rsidRDefault="002727E0" w:rsidP="002727E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2FCF7" id="Rectangle 16" o:spid="_x0000_s1043" style="position:absolute;left:0;text-align:left;margin-left:0;margin-top:.6pt;width:487.8pt;height:243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" fillcolor="white [3201]" strokecolor="#968c8c [3209]" strokeweight="1pt">
                <v:textbox>
                  <w:txbxContent>
                    <w:tbl>
                      <w:tblPr>
                        <w:tblW w:w="95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10"/>
                      </w:tblGrid>
                      <w:tr w:rsidR="002727E0" w:rsidRPr="002727E0" w14:paraId="6274E82C" w14:textId="77777777" w:rsidTr="002727E0">
                        <w:trPr>
                          <w:trHeight w:val="428"/>
                        </w:trPr>
                        <w:tc>
                          <w:tcPr>
                            <w:tcW w:w="95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8A5F41" w14:textId="77777777" w:rsidR="002727E0" w:rsidRPr="002727E0" w:rsidRDefault="002727E0" w:rsidP="002727E0">
                            <w:r w:rsidRPr="002727E0">
                              <w:t>E15A – Disease-Treatment Summary</w:t>
                            </w:r>
                          </w:p>
                        </w:tc>
                      </w:tr>
                      <w:tr w:rsidR="002727E0" w:rsidRPr="002727E0" w14:paraId="19E037D2" w14:textId="77777777" w:rsidTr="002727E0">
                        <w:trPr>
                          <w:trHeight w:val="997"/>
                        </w:trPr>
                        <w:tc>
                          <w:tcPr>
                            <w:tcW w:w="95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FBDC97" w14:textId="77777777" w:rsidR="002727E0" w:rsidRPr="002727E0" w:rsidRDefault="002727E0" w:rsidP="002727E0">
                            <w:r w:rsidRPr="002727E0">
                              <w:t>Attributes:</w:t>
                            </w:r>
                          </w:p>
                          <w:p w14:paraId="0E4A6952" w14:textId="77777777" w:rsidR="002727E0" w:rsidRPr="002727E0" w:rsidRDefault="002727E0" w:rsidP="002727E0">
                            <w:r w:rsidRPr="002727E0">
                              <w:t>1. Treatment Reference</w:t>
                            </w:r>
                          </w:p>
                          <w:p w14:paraId="57B727CF" w14:textId="77777777" w:rsidR="002727E0" w:rsidRPr="002727E0" w:rsidRDefault="002727E0" w:rsidP="002727E0">
                            <w:r w:rsidRPr="002727E0">
                              <w:t>2. Diagnosis Date</w:t>
                            </w:r>
                          </w:p>
                          <w:p w14:paraId="287F12CE" w14:textId="77777777" w:rsidR="002727E0" w:rsidRPr="002727E0" w:rsidRDefault="002727E0" w:rsidP="002727E0">
                            <w:r w:rsidRPr="002727E0">
                              <w:t>3. Prescription Date</w:t>
                            </w:r>
                          </w:p>
                          <w:p w14:paraId="2E01442D" w14:textId="77777777" w:rsidR="002727E0" w:rsidRPr="002727E0" w:rsidRDefault="002727E0" w:rsidP="002727E0">
                            <w:r w:rsidRPr="002727E0">
                              <w:t>4. Patient (Refers to E5)</w:t>
                            </w:r>
                          </w:p>
                          <w:p w14:paraId="01A135F0" w14:textId="77777777" w:rsidR="002727E0" w:rsidRPr="002727E0" w:rsidRDefault="002727E0" w:rsidP="002727E0">
                            <w:r w:rsidRPr="002727E0">
                              <w:t>5. Treatment Physician (Refers to E8)</w:t>
                            </w:r>
                          </w:p>
                          <w:p w14:paraId="209EE585" w14:textId="77777777" w:rsidR="002727E0" w:rsidRPr="002727E0" w:rsidRDefault="002727E0" w:rsidP="002727E0">
                            <w:r w:rsidRPr="002727E0">
                              <w:t>6. Treatment Detail (Refers to E15B)</w:t>
                            </w:r>
                          </w:p>
                          <w:p w14:paraId="0AD7F50A" w14:textId="77777777" w:rsidR="002727E0" w:rsidRPr="002727E0" w:rsidRDefault="002727E0" w:rsidP="002727E0">
                            <w:r w:rsidRPr="002727E0">
                              <w:t>7. Disease Code (Refers to E1) [Key 1]</w:t>
                            </w:r>
                          </w:p>
                        </w:tc>
                      </w:tr>
                      <w:tr w:rsidR="002727E0" w:rsidRPr="002727E0" w14:paraId="6CD79C72" w14:textId="77777777" w:rsidTr="002727E0">
                        <w:trPr>
                          <w:trHeight w:val="634"/>
                        </w:trPr>
                        <w:tc>
                          <w:tcPr>
                            <w:tcW w:w="95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CA3171" w14:textId="77777777" w:rsidR="002727E0" w:rsidRPr="002727E0" w:rsidRDefault="002727E0" w:rsidP="002727E0">
                            <w:r w:rsidRPr="002727E0">
                              <w:t>Comments: The entity stores information about which diseases have which treatments.</w:t>
                            </w:r>
                          </w:p>
                        </w:tc>
                      </w:tr>
                    </w:tbl>
                    <w:p w14:paraId="2699A239" w14:textId="77777777" w:rsidR="002727E0" w:rsidRDefault="002727E0" w:rsidP="002727E0">
                      <w:pPr>
                        <w:ind w:left="0"/>
                        <w:jc w:val="center"/>
                      </w:pPr>
                    </w:p>
                  </w:txbxContent>
                </v:textbox>
                <w10:wrap anchorx="margin"/>
              </v:rect>
            </w:pict>
          </mc:Fallback>
        </mc:AlternateContent>
      </w:r>
    </w:p>
    <w:p w14:paraId="349E591A" w14:textId="77777777" w:rsidR="008E21A6" w:rsidRDefault="008E21A6" w:rsidP="00DD5491"/>
    <w:p w14:paraId="39CD0261" w14:textId="77777777" w:rsidR="002727E0" w:rsidRDefault="002727E0" w:rsidP="00DD5491"/>
    <w:p w14:paraId="08E1051B" w14:textId="77777777" w:rsidR="002727E0" w:rsidRDefault="002727E0" w:rsidP="00DD5491"/>
    <w:p w14:paraId="3B8D8353" w14:textId="77777777" w:rsidR="002727E0" w:rsidRDefault="002727E0" w:rsidP="00DD5491"/>
    <w:p w14:paraId="3EF3C891" w14:textId="77777777" w:rsidR="002727E0" w:rsidRDefault="002727E0" w:rsidP="00DD5491"/>
    <w:p w14:paraId="29622C1B" w14:textId="77777777" w:rsidR="002727E0" w:rsidRDefault="002727E0" w:rsidP="00DD5491"/>
    <w:p w14:paraId="3642E1F3" w14:textId="77777777" w:rsidR="002727E0" w:rsidRDefault="002727E0" w:rsidP="00DD5491"/>
    <w:p w14:paraId="3EE2EE76" w14:textId="77777777" w:rsidR="002727E0" w:rsidRDefault="002727E0" w:rsidP="00DD5491"/>
    <w:p w14:paraId="22E2EDC6" w14:textId="77777777" w:rsidR="002727E0" w:rsidRDefault="002727E0" w:rsidP="00DD5491"/>
    <w:p w14:paraId="76C894A6" w14:textId="77777777" w:rsidR="008E21A6" w:rsidRDefault="008E21A6" w:rsidP="00DD5491"/>
    <w:p w14:paraId="07FBAEB3" w14:textId="77777777" w:rsidR="000E296F" w:rsidRDefault="000E296F" w:rsidP="00DD5491"/>
    <w:p w14:paraId="5D69CF62" w14:textId="77777777" w:rsidR="000E296F" w:rsidRDefault="000E296F" w:rsidP="00DD5491"/>
    <w:p w14:paraId="3F45D1F2" w14:textId="77777777" w:rsidR="00850C04" w:rsidRDefault="002727E0" w:rsidP="00DD5491">
      <w:r>
        <w:rPr>
          <w:noProof/>
          <w:lang w:eastAsia="en-US"/>
        </w:rPr>
        <mc:AlternateContent>
          <mc:Choice Requires="wps">
            <w:drawing>
              <wp:anchor distT="0" distB="0" distL="114300" distR="114300" simplePos="0" relativeHeight="251693056" behindDoc="0" locked="0" layoutInCell="1" allowOverlap="1" wp14:anchorId="37AAC831" wp14:editId="2DCEDD63">
                <wp:simplePos x="0" y="0"/>
                <wp:positionH relativeFrom="margin">
                  <wp:align>left</wp:align>
                </wp:positionH>
                <wp:positionV relativeFrom="paragraph">
                  <wp:posOffset>84455</wp:posOffset>
                </wp:positionV>
                <wp:extent cx="6202680" cy="2080260"/>
                <wp:effectExtent l="0" t="0" r="26670" b="15240"/>
                <wp:wrapNone/>
                <wp:docPr id="17" name="Rectangle 17"/>
                <wp:cNvGraphicFramePr/>
                <a:graphic xmlns:a="http://schemas.openxmlformats.org/drawingml/2006/main">
                  <a:graphicData uri="http://schemas.microsoft.com/office/word/2010/wordprocessingShape">
                    <wps:wsp>
                      <wps:cNvSpPr/>
                      <wps:spPr>
                        <a:xfrm>
                          <a:off x="0" y="0"/>
                          <a:ext cx="6202680" cy="208026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W w:w="9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55"/>
                            </w:tblGrid>
                            <w:tr w:rsidR="002727E0" w:rsidRPr="002727E0" w14:paraId="4DC42EE0" w14:textId="77777777" w:rsidTr="002727E0">
                              <w:trPr>
                                <w:trHeight w:val="419"/>
                              </w:trPr>
                              <w:tc>
                                <w:tcPr>
                                  <w:tcW w:w="955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21E7BE" w14:textId="77777777" w:rsidR="002727E0" w:rsidRPr="002727E0" w:rsidRDefault="002727E0" w:rsidP="002727E0">
                                  <w:r w:rsidRPr="002727E0">
                                    <w:t>E15B – Disease-Treatment Detail</w:t>
                                  </w:r>
                                </w:p>
                              </w:tc>
                            </w:tr>
                            <w:tr w:rsidR="002727E0" w:rsidRPr="002727E0" w14:paraId="010FAB35" w14:textId="77777777" w:rsidTr="002727E0">
                              <w:trPr>
                                <w:trHeight w:val="978"/>
                              </w:trPr>
                              <w:tc>
                                <w:tcPr>
                                  <w:tcW w:w="95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4732D2" w14:textId="77777777" w:rsidR="002727E0" w:rsidRPr="002727E0" w:rsidRDefault="002727E0" w:rsidP="002727E0">
                                  <w:r w:rsidRPr="002727E0">
                                    <w:t>Attributes:</w:t>
                                  </w:r>
                                </w:p>
                                <w:p w14:paraId="18758E43" w14:textId="77777777" w:rsidR="002727E0" w:rsidRPr="002727E0" w:rsidRDefault="002727E0" w:rsidP="002727E0">
                                  <w:r w:rsidRPr="002727E0">
                                    <w:t>1. Treatment Reference</w:t>
                                  </w:r>
                                </w:p>
                                <w:p w14:paraId="70DF706F" w14:textId="77777777" w:rsidR="002727E0" w:rsidRPr="002727E0" w:rsidRDefault="002727E0" w:rsidP="002727E0">
                                  <w:r w:rsidRPr="002727E0">
                                    <w:t>2. Treatment Code (Refers to E4) [Key 2]</w:t>
                                  </w:r>
                                </w:p>
                                <w:p w14:paraId="46E95932" w14:textId="77777777" w:rsidR="002727E0" w:rsidRPr="002727E0" w:rsidRDefault="002727E0" w:rsidP="002727E0">
                                  <w:r w:rsidRPr="002727E0">
                                    <w:t>3. Prescription Code (Refers to E7)</w:t>
                                  </w:r>
                                </w:p>
                              </w:tc>
                            </w:tr>
                            <w:tr w:rsidR="002727E0" w:rsidRPr="002727E0" w14:paraId="0002324A" w14:textId="77777777" w:rsidTr="002727E0">
                              <w:trPr>
                                <w:trHeight w:val="621"/>
                              </w:trPr>
                              <w:tc>
                                <w:tcPr>
                                  <w:tcW w:w="955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27D423" w14:textId="77777777" w:rsidR="002727E0" w:rsidRPr="002727E0" w:rsidRDefault="002727E0" w:rsidP="002727E0">
                                  <w:r w:rsidRPr="002727E0">
                                    <w:t xml:space="preserve">Comments: The entity stores detail on the treatment of the disease. </w:t>
                                  </w:r>
                                </w:p>
                              </w:tc>
                            </w:tr>
                          </w:tbl>
                          <w:p w14:paraId="6F4FEB37" w14:textId="77777777" w:rsidR="002727E0" w:rsidRDefault="002727E0" w:rsidP="002727E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AC831" id="Rectangle 17" o:spid="_x0000_s1044" style="position:absolute;left:0;text-align:left;margin-left:0;margin-top:6.65pt;width:488.4pt;height:163.8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" fillcolor="white [3201]" strokecolor="#968c8c [3209]" strokeweight="1pt">
                <v:textbox>
                  <w:txbxContent>
                    <w:tbl>
                      <w:tblPr>
                        <w:tblW w:w="9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55"/>
                      </w:tblGrid>
                      <w:tr w:rsidR="002727E0" w:rsidRPr="002727E0" w14:paraId="4DC42EE0" w14:textId="77777777" w:rsidTr="002727E0">
                        <w:trPr>
                          <w:trHeight w:val="419"/>
                        </w:trPr>
                        <w:tc>
                          <w:tcPr>
                            <w:tcW w:w="955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21E7BE" w14:textId="77777777" w:rsidR="002727E0" w:rsidRPr="002727E0" w:rsidRDefault="002727E0" w:rsidP="002727E0">
                            <w:r w:rsidRPr="002727E0">
                              <w:t>E15B – Disease-Treatment Detail</w:t>
                            </w:r>
                          </w:p>
                        </w:tc>
                      </w:tr>
                      <w:tr w:rsidR="002727E0" w:rsidRPr="002727E0" w14:paraId="010FAB35" w14:textId="77777777" w:rsidTr="002727E0">
                        <w:trPr>
                          <w:trHeight w:val="978"/>
                        </w:trPr>
                        <w:tc>
                          <w:tcPr>
                            <w:tcW w:w="95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4732D2" w14:textId="77777777" w:rsidR="002727E0" w:rsidRPr="002727E0" w:rsidRDefault="002727E0" w:rsidP="002727E0">
                            <w:r w:rsidRPr="002727E0">
                              <w:t>Attributes:</w:t>
                            </w:r>
                          </w:p>
                          <w:p w14:paraId="18758E43" w14:textId="77777777" w:rsidR="002727E0" w:rsidRPr="002727E0" w:rsidRDefault="002727E0" w:rsidP="002727E0">
                            <w:r w:rsidRPr="002727E0">
                              <w:t>1. Treatment Reference</w:t>
                            </w:r>
                          </w:p>
                          <w:p w14:paraId="70DF706F" w14:textId="77777777" w:rsidR="002727E0" w:rsidRPr="002727E0" w:rsidRDefault="002727E0" w:rsidP="002727E0">
                            <w:r w:rsidRPr="002727E0">
                              <w:t>2. Treatment Code (Refers to E4) [Key 2]</w:t>
                            </w:r>
                          </w:p>
                          <w:p w14:paraId="46E95932" w14:textId="77777777" w:rsidR="002727E0" w:rsidRPr="002727E0" w:rsidRDefault="002727E0" w:rsidP="002727E0">
                            <w:r w:rsidRPr="002727E0">
                              <w:t>3. Prescription Code (Refers to E7)</w:t>
                            </w:r>
                          </w:p>
                        </w:tc>
                      </w:tr>
                      <w:tr w:rsidR="002727E0" w:rsidRPr="002727E0" w14:paraId="0002324A" w14:textId="77777777" w:rsidTr="002727E0">
                        <w:trPr>
                          <w:trHeight w:val="621"/>
                        </w:trPr>
                        <w:tc>
                          <w:tcPr>
                            <w:tcW w:w="955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27D423" w14:textId="77777777" w:rsidR="002727E0" w:rsidRPr="002727E0" w:rsidRDefault="002727E0" w:rsidP="002727E0">
                            <w:r w:rsidRPr="002727E0">
                              <w:t xml:space="preserve">Comments: The entity stores detail on the treatment of the disease. </w:t>
                            </w:r>
                          </w:p>
                        </w:tc>
                      </w:tr>
                    </w:tbl>
                    <w:p w14:paraId="6F4FEB37" w14:textId="77777777" w:rsidR="002727E0" w:rsidRDefault="002727E0" w:rsidP="002727E0">
                      <w:pPr>
                        <w:ind w:left="0"/>
                        <w:jc w:val="center"/>
                      </w:pPr>
                    </w:p>
                  </w:txbxContent>
                </v:textbox>
                <w10:wrap anchorx="margin"/>
              </v:rect>
            </w:pict>
          </mc:Fallback>
        </mc:AlternateContent>
      </w:r>
    </w:p>
    <w:p w14:paraId="7494079A" w14:textId="77777777" w:rsidR="00850C04" w:rsidRDefault="00850C04" w:rsidP="00DD5491"/>
    <w:p w14:paraId="6DF4A537" w14:textId="77777777" w:rsidR="00850C04" w:rsidRDefault="00850C04" w:rsidP="00DD5491"/>
    <w:p w14:paraId="5D731C00" w14:textId="77777777" w:rsidR="002727E0" w:rsidRDefault="002727E0" w:rsidP="00DD5491"/>
    <w:p w14:paraId="240610EE" w14:textId="77777777" w:rsidR="002727E0" w:rsidRDefault="002727E0" w:rsidP="00DD5491"/>
    <w:p w14:paraId="17C447A4" w14:textId="77777777" w:rsidR="002727E0" w:rsidRDefault="002727E0" w:rsidP="00DD5491"/>
    <w:p w14:paraId="5FFD1580" w14:textId="77777777" w:rsidR="002727E0" w:rsidRDefault="002727E0" w:rsidP="00DD5491"/>
    <w:p w14:paraId="0B2EAED0" w14:textId="77777777" w:rsidR="002727E0" w:rsidRDefault="002727E0" w:rsidP="00DD5491"/>
    <w:p w14:paraId="18F516D7" w14:textId="77777777" w:rsidR="002727E0" w:rsidRDefault="002727E0" w:rsidP="00DD5491"/>
    <w:p w14:paraId="0D79EF34" w14:textId="77777777" w:rsidR="002727E0" w:rsidRPr="00DD5491" w:rsidRDefault="002727E0" w:rsidP="00DD5491"/>
    <w:p w14:paraId="19DA611B" w14:textId="77777777" w:rsidR="00DD5491" w:rsidRDefault="00DD5491" w:rsidP="00932C43">
      <w:pPr>
        <w:pStyle w:val="Heading2"/>
        <w:rPr>
          <w:rFonts w:asciiTheme="minorHAnsi" w:eastAsiaTheme="minorEastAsia" w:hAnsiTheme="minorHAnsi" w:cstheme="minorBidi"/>
          <w:b w:val="0"/>
          <w:bCs w:val="0"/>
          <w:caps w:val="0"/>
          <w:color w:val="auto"/>
          <w:spacing w:val="0"/>
          <w:sz w:val="22"/>
          <w:szCs w:val="22"/>
        </w:rPr>
      </w:pPr>
    </w:p>
    <w:p w14:paraId="69CBF9A9" w14:textId="77777777" w:rsidR="006F36F0" w:rsidRDefault="006F36F0" w:rsidP="000E296F">
      <w:pPr>
        <w:pStyle w:val="Heading2"/>
        <w:numPr>
          <w:ilvl w:val="0"/>
          <w:numId w:val="29"/>
        </w:numPr>
      </w:pPr>
      <w:r>
        <w:t xml:space="preserve">Operational Requirements </w:t>
      </w:r>
    </w:p>
    <w:p w14:paraId="5135B2B8" w14:textId="77777777" w:rsidR="00932C43" w:rsidRPr="00932C43" w:rsidRDefault="00932C43" w:rsidP="00932C43"/>
    <w:p w14:paraId="14160D05" w14:textId="77777777" w:rsidR="006F36F0" w:rsidRDefault="006F36F0" w:rsidP="006F36F0">
      <w:pPr>
        <w:pStyle w:val="Default"/>
        <w:rPr>
          <w:sz w:val="23"/>
          <w:szCs w:val="23"/>
        </w:rPr>
      </w:pPr>
      <w:r>
        <w:rPr>
          <w:sz w:val="23"/>
          <w:szCs w:val="23"/>
        </w:rPr>
        <w:t xml:space="preserve">The information entities of the previous section will be implemented as a relational database using Oracle 10G. Superimposed on this database will be an Object-Oriented GUI consisting of various operations that provide functionality and flexibility to the end users. </w:t>
      </w:r>
    </w:p>
    <w:p w14:paraId="2CFE39EE" w14:textId="77777777" w:rsidR="006F36F0" w:rsidRDefault="006F36F0" w:rsidP="006F36F0">
      <w:pPr>
        <w:pStyle w:val="Default"/>
        <w:rPr>
          <w:sz w:val="23"/>
          <w:szCs w:val="23"/>
        </w:rPr>
      </w:pPr>
      <w:r>
        <w:rPr>
          <w:sz w:val="23"/>
          <w:szCs w:val="23"/>
        </w:rPr>
        <w:t xml:space="preserve">The user functionality and flexibility will be provided base on the following approach: </w:t>
      </w:r>
    </w:p>
    <w:p w14:paraId="30013362" w14:textId="77777777" w:rsidR="006F36F0" w:rsidRDefault="006F36F0" w:rsidP="00932C43">
      <w:pPr>
        <w:pStyle w:val="Default"/>
        <w:numPr>
          <w:ilvl w:val="0"/>
          <w:numId w:val="24"/>
        </w:numPr>
        <w:spacing w:after="44"/>
        <w:rPr>
          <w:sz w:val="23"/>
          <w:szCs w:val="23"/>
        </w:rPr>
      </w:pPr>
      <w:r>
        <w:rPr>
          <w:sz w:val="23"/>
          <w:szCs w:val="23"/>
        </w:rPr>
        <w:t xml:space="preserve">For each information entity, define an object type of the same name. </w:t>
      </w:r>
    </w:p>
    <w:p w14:paraId="391CFADD" w14:textId="77777777" w:rsidR="006F36F0" w:rsidRDefault="006F36F0" w:rsidP="00932C43">
      <w:pPr>
        <w:pStyle w:val="Default"/>
        <w:numPr>
          <w:ilvl w:val="0"/>
          <w:numId w:val="24"/>
        </w:numPr>
        <w:spacing w:after="44"/>
        <w:rPr>
          <w:sz w:val="23"/>
          <w:szCs w:val="23"/>
        </w:rPr>
      </w:pPr>
      <w:r>
        <w:rPr>
          <w:sz w:val="23"/>
          <w:szCs w:val="23"/>
        </w:rPr>
        <w:t xml:space="preserve">For each object type, define a set of basic operations that will facilitate addition, modification, deletion, inquiry, and reporting of data related to that object type (note that each object type does not require all five basic operations). </w:t>
      </w:r>
    </w:p>
    <w:p w14:paraId="27D0B5F8" w14:textId="77777777" w:rsidR="006F36F0" w:rsidRDefault="006F36F0" w:rsidP="00932C43">
      <w:pPr>
        <w:pStyle w:val="Default"/>
        <w:numPr>
          <w:ilvl w:val="0"/>
          <w:numId w:val="24"/>
        </w:numPr>
        <w:spacing w:after="44"/>
        <w:rPr>
          <w:sz w:val="23"/>
          <w:szCs w:val="23"/>
        </w:rPr>
      </w:pPr>
      <w:r>
        <w:rPr>
          <w:sz w:val="23"/>
          <w:szCs w:val="23"/>
        </w:rPr>
        <w:lastRenderedPageBreak/>
        <w:t xml:space="preserve">For selected object types, introduce flexibility and sophistication such as additional and or more complex inquiry and or report operations that facilitate end users specifying selection criteria of their choice. </w:t>
      </w:r>
    </w:p>
    <w:p w14:paraId="0CE1C217" w14:textId="77777777" w:rsidR="006F36F0" w:rsidRDefault="006F36F0" w:rsidP="00932C43">
      <w:pPr>
        <w:pStyle w:val="Default"/>
        <w:numPr>
          <w:ilvl w:val="0"/>
          <w:numId w:val="24"/>
        </w:numPr>
        <w:rPr>
          <w:sz w:val="23"/>
          <w:szCs w:val="23"/>
        </w:rPr>
      </w:pPr>
      <w:r>
        <w:rPr>
          <w:sz w:val="23"/>
          <w:szCs w:val="23"/>
        </w:rPr>
        <w:t xml:space="preserve">Define additional utility operations that will support the user interface of the system. </w:t>
      </w:r>
    </w:p>
    <w:p w14:paraId="4BDF9B69" w14:textId="77777777" w:rsidR="006F36F0" w:rsidRDefault="006F36F0" w:rsidP="006F36F0">
      <w:pPr>
        <w:pStyle w:val="Default"/>
        <w:rPr>
          <w:sz w:val="23"/>
          <w:szCs w:val="23"/>
        </w:rPr>
      </w:pPr>
    </w:p>
    <w:p w14:paraId="5C59E7AE" w14:textId="77777777" w:rsidR="006F36F0" w:rsidRDefault="006F36F0" w:rsidP="006F36F0">
      <w:pPr>
        <w:pStyle w:val="Default"/>
        <w:rPr>
          <w:sz w:val="23"/>
          <w:szCs w:val="23"/>
        </w:rPr>
      </w:pPr>
      <w:r>
        <w:rPr>
          <w:sz w:val="23"/>
          <w:szCs w:val="23"/>
        </w:rPr>
        <w:t xml:space="preserve">This is an initial list of operations that will be present in the database system: </w:t>
      </w:r>
    </w:p>
    <w:p w14:paraId="0019E491" w14:textId="77777777" w:rsidR="00C1609D" w:rsidRDefault="00C1609D" w:rsidP="006F36F0">
      <w:pPr>
        <w:pStyle w:val="Default"/>
        <w:rPr>
          <w:sz w:val="23"/>
          <w:szCs w:val="23"/>
        </w:rPr>
      </w:pPr>
    </w:p>
    <w:p w14:paraId="7C6246CB" w14:textId="77777777" w:rsidR="006F36F0" w:rsidRDefault="006F36F0" w:rsidP="006F36F0">
      <w:pPr>
        <w:pStyle w:val="Default"/>
        <w:rPr>
          <w:b/>
          <w:bCs/>
          <w:sz w:val="23"/>
          <w:szCs w:val="23"/>
        </w:rPr>
      </w:pPr>
      <w:r>
        <w:rPr>
          <w:b/>
          <w:bCs/>
          <w:sz w:val="23"/>
          <w:szCs w:val="23"/>
        </w:rPr>
        <w:t xml:space="preserve">Disease Management Subsystem </w:t>
      </w:r>
    </w:p>
    <w:p w14:paraId="6142DBD2" w14:textId="77777777" w:rsidR="00C1609D" w:rsidRDefault="00C1609D" w:rsidP="006F36F0">
      <w:pPr>
        <w:pStyle w:val="Default"/>
        <w:rPr>
          <w:sz w:val="23"/>
          <w:szCs w:val="23"/>
        </w:rPr>
      </w:pPr>
    </w:p>
    <w:p w14:paraId="5CF7FB80" w14:textId="77777777" w:rsidR="006F36F0" w:rsidRDefault="006F36F0" w:rsidP="006F36F0">
      <w:pPr>
        <w:pStyle w:val="Default"/>
        <w:rPr>
          <w:sz w:val="23"/>
          <w:szCs w:val="23"/>
        </w:rPr>
      </w:pPr>
      <w:r>
        <w:rPr>
          <w:sz w:val="23"/>
          <w:szCs w:val="23"/>
        </w:rPr>
        <w:t xml:space="preserve">E1. Disease Definition </w:t>
      </w:r>
    </w:p>
    <w:p w14:paraId="30785324" w14:textId="77777777" w:rsidR="006F36F0" w:rsidRDefault="006F36F0" w:rsidP="006F36F0">
      <w:pPr>
        <w:pStyle w:val="Default"/>
        <w:spacing w:after="27"/>
        <w:rPr>
          <w:sz w:val="23"/>
          <w:szCs w:val="23"/>
        </w:rPr>
      </w:pPr>
      <w:r>
        <w:rPr>
          <w:sz w:val="23"/>
          <w:szCs w:val="23"/>
        </w:rPr>
        <w:t xml:space="preserve">- Add Disease Item [E1 A] </w:t>
      </w:r>
    </w:p>
    <w:p w14:paraId="131A464D" w14:textId="77777777" w:rsidR="006F36F0" w:rsidRDefault="006F36F0" w:rsidP="006F36F0">
      <w:pPr>
        <w:pStyle w:val="Default"/>
        <w:spacing w:after="27"/>
        <w:rPr>
          <w:sz w:val="23"/>
          <w:szCs w:val="23"/>
        </w:rPr>
      </w:pPr>
      <w:r>
        <w:rPr>
          <w:sz w:val="23"/>
          <w:szCs w:val="23"/>
        </w:rPr>
        <w:t xml:space="preserve">- Modify Disease Item [E1 M] </w:t>
      </w:r>
    </w:p>
    <w:p w14:paraId="7207B09E" w14:textId="77777777" w:rsidR="006F36F0" w:rsidRDefault="006F36F0" w:rsidP="006F36F0">
      <w:pPr>
        <w:pStyle w:val="Default"/>
        <w:spacing w:after="27"/>
        <w:rPr>
          <w:sz w:val="23"/>
          <w:szCs w:val="23"/>
        </w:rPr>
      </w:pPr>
      <w:r>
        <w:rPr>
          <w:sz w:val="23"/>
          <w:szCs w:val="23"/>
        </w:rPr>
        <w:t xml:space="preserve">- Delete Disease Item [E1 Z] </w:t>
      </w:r>
    </w:p>
    <w:p w14:paraId="2C0F8387" w14:textId="77777777" w:rsidR="006F36F0" w:rsidRDefault="006F36F0" w:rsidP="006F36F0">
      <w:pPr>
        <w:pStyle w:val="Default"/>
        <w:spacing w:after="27"/>
        <w:rPr>
          <w:sz w:val="23"/>
          <w:szCs w:val="23"/>
        </w:rPr>
      </w:pPr>
      <w:r>
        <w:rPr>
          <w:sz w:val="23"/>
          <w:szCs w:val="23"/>
        </w:rPr>
        <w:t xml:space="preserve">- Inquire Disease Item [E1 I] </w:t>
      </w:r>
    </w:p>
    <w:p w14:paraId="6A359BB2" w14:textId="77777777" w:rsidR="006F36F0" w:rsidRDefault="006F36F0" w:rsidP="006F36F0">
      <w:pPr>
        <w:pStyle w:val="Default"/>
        <w:rPr>
          <w:sz w:val="23"/>
          <w:szCs w:val="23"/>
        </w:rPr>
      </w:pPr>
      <w:r>
        <w:rPr>
          <w:sz w:val="23"/>
          <w:szCs w:val="23"/>
        </w:rPr>
        <w:t xml:space="preserve">- Report Disease Item [E1 R] </w:t>
      </w:r>
    </w:p>
    <w:p w14:paraId="25A2EAB6" w14:textId="77777777" w:rsidR="00DF47B5" w:rsidRDefault="00DF47B5" w:rsidP="006F36F0">
      <w:pPr>
        <w:pStyle w:val="Default"/>
        <w:rPr>
          <w:sz w:val="23"/>
          <w:szCs w:val="23"/>
        </w:rPr>
      </w:pPr>
    </w:p>
    <w:p w14:paraId="761302EF" w14:textId="77777777" w:rsidR="006F36F0" w:rsidRDefault="000B11FE" w:rsidP="006F36F0">
      <w:pPr>
        <w:pStyle w:val="Default"/>
        <w:rPr>
          <w:sz w:val="23"/>
          <w:szCs w:val="23"/>
        </w:rPr>
      </w:pPr>
      <w:r>
        <w:rPr>
          <w:sz w:val="23"/>
          <w:szCs w:val="23"/>
        </w:rPr>
        <w:pict w14:anchorId="740FF3C8">
          <v:shape id="_x0000_i1026" type="#_x0000_t75" style="width:411pt;height:262pt">
            <v:imagedata r:id="rId15" o:title="disease definition POF(E1)"/>
          </v:shape>
        </w:pict>
      </w:r>
    </w:p>
    <w:p w14:paraId="52647B37" w14:textId="77777777" w:rsidR="00DF47B5" w:rsidRDefault="00DF47B5" w:rsidP="006F36F0">
      <w:pPr>
        <w:pStyle w:val="Default"/>
        <w:rPr>
          <w:sz w:val="23"/>
          <w:szCs w:val="23"/>
        </w:rPr>
      </w:pPr>
    </w:p>
    <w:p w14:paraId="73D7D880" w14:textId="77777777" w:rsidR="006F36F0" w:rsidRDefault="006F36F0" w:rsidP="006F36F0">
      <w:pPr>
        <w:pStyle w:val="Default"/>
        <w:rPr>
          <w:sz w:val="23"/>
          <w:szCs w:val="23"/>
        </w:rPr>
      </w:pPr>
      <w:r>
        <w:rPr>
          <w:sz w:val="23"/>
          <w:szCs w:val="23"/>
        </w:rPr>
        <w:t xml:space="preserve">E2. Disease Category </w:t>
      </w:r>
    </w:p>
    <w:p w14:paraId="3A999971" w14:textId="77777777" w:rsidR="006F36F0" w:rsidRDefault="006F36F0" w:rsidP="006F36F0">
      <w:pPr>
        <w:pStyle w:val="Default"/>
        <w:spacing w:after="27"/>
        <w:rPr>
          <w:sz w:val="23"/>
          <w:szCs w:val="23"/>
        </w:rPr>
      </w:pPr>
      <w:r>
        <w:rPr>
          <w:sz w:val="23"/>
          <w:szCs w:val="23"/>
        </w:rPr>
        <w:t xml:space="preserve">- Add Category Item [E2 A]] </w:t>
      </w:r>
    </w:p>
    <w:p w14:paraId="31A0501B" w14:textId="77777777" w:rsidR="006F36F0" w:rsidRDefault="006F36F0" w:rsidP="006F36F0">
      <w:pPr>
        <w:pStyle w:val="Default"/>
        <w:spacing w:after="27"/>
        <w:rPr>
          <w:sz w:val="23"/>
          <w:szCs w:val="23"/>
        </w:rPr>
      </w:pPr>
      <w:r>
        <w:rPr>
          <w:sz w:val="23"/>
          <w:szCs w:val="23"/>
        </w:rPr>
        <w:t xml:space="preserve">- Delete Category Item [E2 Z] </w:t>
      </w:r>
    </w:p>
    <w:p w14:paraId="6E2DDD4B" w14:textId="77777777" w:rsidR="006F36F0" w:rsidRDefault="006F36F0" w:rsidP="006F36F0">
      <w:pPr>
        <w:pStyle w:val="Default"/>
        <w:rPr>
          <w:sz w:val="23"/>
          <w:szCs w:val="23"/>
        </w:rPr>
      </w:pPr>
      <w:r>
        <w:rPr>
          <w:sz w:val="23"/>
          <w:szCs w:val="23"/>
        </w:rPr>
        <w:t xml:space="preserve">- Inquire Category Item [E2 I]] </w:t>
      </w:r>
    </w:p>
    <w:p w14:paraId="708F7D01" w14:textId="77777777" w:rsidR="006F36F0" w:rsidRDefault="000B11FE" w:rsidP="006F36F0">
      <w:pPr>
        <w:pStyle w:val="Default"/>
        <w:rPr>
          <w:sz w:val="23"/>
          <w:szCs w:val="23"/>
        </w:rPr>
      </w:pPr>
      <w:r>
        <w:rPr>
          <w:sz w:val="23"/>
          <w:szCs w:val="23"/>
        </w:rPr>
        <w:lastRenderedPageBreak/>
        <w:pict w14:anchorId="2308312D">
          <v:shape id="_x0000_i1027" type="#_x0000_t75" style="width:371pt;height:263pt">
            <v:imagedata r:id="rId16" o:title="PatientDiseaseCategory(E4)"/>
          </v:shape>
        </w:pict>
      </w:r>
    </w:p>
    <w:p w14:paraId="4BBB8BD2" w14:textId="77777777" w:rsidR="00DF47B5" w:rsidRDefault="00DF47B5" w:rsidP="006F36F0">
      <w:pPr>
        <w:pStyle w:val="Default"/>
        <w:rPr>
          <w:sz w:val="23"/>
          <w:szCs w:val="23"/>
        </w:rPr>
      </w:pPr>
    </w:p>
    <w:p w14:paraId="74EFC5E3" w14:textId="77777777" w:rsidR="006F36F0" w:rsidRDefault="006F36F0" w:rsidP="006F36F0">
      <w:pPr>
        <w:pStyle w:val="Default"/>
        <w:rPr>
          <w:sz w:val="23"/>
          <w:szCs w:val="23"/>
        </w:rPr>
      </w:pPr>
      <w:r>
        <w:rPr>
          <w:sz w:val="23"/>
          <w:szCs w:val="23"/>
        </w:rPr>
        <w:t xml:space="preserve">E3. Disease Symptoms </w:t>
      </w:r>
    </w:p>
    <w:p w14:paraId="2D87840F" w14:textId="77777777" w:rsidR="006F36F0" w:rsidRDefault="006F36F0" w:rsidP="006F36F0">
      <w:pPr>
        <w:pStyle w:val="Default"/>
        <w:spacing w:after="27"/>
        <w:rPr>
          <w:sz w:val="23"/>
          <w:szCs w:val="23"/>
        </w:rPr>
      </w:pPr>
      <w:r>
        <w:rPr>
          <w:sz w:val="23"/>
          <w:szCs w:val="23"/>
        </w:rPr>
        <w:t xml:space="preserve">- Add Symptoms Item [E3 A] </w:t>
      </w:r>
    </w:p>
    <w:p w14:paraId="42E2112F" w14:textId="77777777" w:rsidR="006F36F0" w:rsidRDefault="006F36F0" w:rsidP="006F36F0">
      <w:pPr>
        <w:pStyle w:val="Default"/>
        <w:spacing w:after="27"/>
        <w:rPr>
          <w:sz w:val="23"/>
          <w:szCs w:val="23"/>
        </w:rPr>
      </w:pPr>
      <w:r>
        <w:rPr>
          <w:sz w:val="23"/>
          <w:szCs w:val="23"/>
        </w:rPr>
        <w:t xml:space="preserve">- Modify Symptoms Item [E3 M] </w:t>
      </w:r>
    </w:p>
    <w:p w14:paraId="75BA1AD4" w14:textId="77777777" w:rsidR="006F36F0" w:rsidRDefault="006F36F0" w:rsidP="006F36F0">
      <w:pPr>
        <w:pStyle w:val="Default"/>
        <w:spacing w:after="27"/>
        <w:rPr>
          <w:sz w:val="23"/>
          <w:szCs w:val="23"/>
        </w:rPr>
      </w:pPr>
      <w:r>
        <w:rPr>
          <w:sz w:val="23"/>
          <w:szCs w:val="23"/>
        </w:rPr>
        <w:t xml:space="preserve">- Delete Symptoms Item [E3 Z] </w:t>
      </w:r>
    </w:p>
    <w:p w14:paraId="7FA42049" w14:textId="77777777" w:rsidR="006F36F0" w:rsidRDefault="006F36F0" w:rsidP="006F36F0">
      <w:pPr>
        <w:pStyle w:val="Default"/>
        <w:rPr>
          <w:sz w:val="23"/>
          <w:szCs w:val="23"/>
        </w:rPr>
      </w:pPr>
      <w:r>
        <w:rPr>
          <w:sz w:val="23"/>
          <w:szCs w:val="23"/>
        </w:rPr>
        <w:t xml:space="preserve">- Inquire Symptoms Item [E3 I] </w:t>
      </w:r>
    </w:p>
    <w:p w14:paraId="567798AA" w14:textId="77777777" w:rsidR="00DF47B5" w:rsidRDefault="00DF47B5" w:rsidP="006F36F0">
      <w:pPr>
        <w:pStyle w:val="Default"/>
        <w:rPr>
          <w:sz w:val="23"/>
          <w:szCs w:val="23"/>
        </w:rPr>
      </w:pPr>
    </w:p>
    <w:p w14:paraId="45288D3F" w14:textId="77777777" w:rsidR="006F36F0" w:rsidRDefault="000B11FE" w:rsidP="006F36F0">
      <w:pPr>
        <w:pStyle w:val="Default"/>
        <w:rPr>
          <w:sz w:val="23"/>
          <w:szCs w:val="23"/>
        </w:rPr>
      </w:pPr>
      <w:r>
        <w:rPr>
          <w:sz w:val="23"/>
          <w:szCs w:val="23"/>
        </w:rPr>
        <w:pict w14:anchorId="0C534605">
          <v:shape id="_x0000_i1028" type="#_x0000_t75" style="width:381pt;height:278pt">
            <v:imagedata r:id="rId17" o:title="Disease Symptoms(E2)"/>
          </v:shape>
        </w:pict>
      </w:r>
    </w:p>
    <w:p w14:paraId="3FBF7B69" w14:textId="77777777" w:rsidR="00DF47B5" w:rsidRDefault="00DF47B5" w:rsidP="006F36F0">
      <w:pPr>
        <w:pStyle w:val="Default"/>
        <w:rPr>
          <w:sz w:val="23"/>
          <w:szCs w:val="23"/>
        </w:rPr>
      </w:pPr>
    </w:p>
    <w:p w14:paraId="2FEE3699" w14:textId="77777777" w:rsidR="006F36F0" w:rsidRDefault="006F36F0" w:rsidP="006F36F0">
      <w:pPr>
        <w:pStyle w:val="Default"/>
        <w:rPr>
          <w:sz w:val="23"/>
          <w:szCs w:val="23"/>
        </w:rPr>
      </w:pPr>
      <w:r>
        <w:rPr>
          <w:sz w:val="23"/>
          <w:szCs w:val="23"/>
        </w:rPr>
        <w:t xml:space="preserve">E4. Disease Treatments </w:t>
      </w:r>
    </w:p>
    <w:p w14:paraId="60B1620C" w14:textId="77777777" w:rsidR="006F36F0" w:rsidRDefault="006F36F0" w:rsidP="006F36F0">
      <w:pPr>
        <w:pStyle w:val="Default"/>
        <w:spacing w:after="27"/>
        <w:rPr>
          <w:sz w:val="23"/>
          <w:szCs w:val="23"/>
        </w:rPr>
      </w:pPr>
      <w:r>
        <w:rPr>
          <w:sz w:val="23"/>
          <w:szCs w:val="23"/>
        </w:rPr>
        <w:t xml:space="preserve">- Add Treatment Item [E4 A] </w:t>
      </w:r>
    </w:p>
    <w:p w14:paraId="100B57BB" w14:textId="77777777" w:rsidR="006F36F0" w:rsidRDefault="006F36F0" w:rsidP="006F36F0">
      <w:pPr>
        <w:pStyle w:val="Default"/>
        <w:spacing w:after="27"/>
        <w:rPr>
          <w:sz w:val="23"/>
          <w:szCs w:val="23"/>
        </w:rPr>
      </w:pPr>
      <w:r>
        <w:rPr>
          <w:sz w:val="23"/>
          <w:szCs w:val="23"/>
        </w:rPr>
        <w:t xml:space="preserve">- Modify Treatment Item [E4 M] </w:t>
      </w:r>
    </w:p>
    <w:p w14:paraId="1E314D98" w14:textId="77777777" w:rsidR="006F36F0" w:rsidRDefault="006F36F0" w:rsidP="006F36F0">
      <w:pPr>
        <w:pStyle w:val="Default"/>
        <w:spacing w:after="27"/>
        <w:rPr>
          <w:sz w:val="23"/>
          <w:szCs w:val="23"/>
        </w:rPr>
      </w:pPr>
      <w:r>
        <w:rPr>
          <w:sz w:val="23"/>
          <w:szCs w:val="23"/>
        </w:rPr>
        <w:t xml:space="preserve">- Delete Treatment Item [E4 Z] </w:t>
      </w:r>
    </w:p>
    <w:p w14:paraId="647A7D95" w14:textId="77777777" w:rsidR="006F36F0" w:rsidRDefault="006F36F0" w:rsidP="006F36F0">
      <w:pPr>
        <w:pStyle w:val="Default"/>
        <w:rPr>
          <w:sz w:val="23"/>
          <w:szCs w:val="23"/>
        </w:rPr>
      </w:pPr>
      <w:r>
        <w:rPr>
          <w:sz w:val="23"/>
          <w:szCs w:val="23"/>
        </w:rPr>
        <w:t xml:space="preserve">- Inquire Treatment Item [E4 I] </w:t>
      </w:r>
    </w:p>
    <w:p w14:paraId="4A30B444" w14:textId="77777777" w:rsidR="006F36F0" w:rsidRDefault="006F36F0" w:rsidP="00745884"/>
    <w:p w14:paraId="49806733" w14:textId="77777777" w:rsidR="00DF47B5" w:rsidRDefault="000B11FE" w:rsidP="00745884">
      <w:r>
        <w:pict w14:anchorId="71B1E9E8">
          <v:shape id="_x0000_i1029" type="#_x0000_t75" style="width:383pt;height:276pt">
            <v:imagedata r:id="rId18" o:title="DiseaseTreatments(E3)"/>
          </v:shape>
        </w:pict>
      </w:r>
    </w:p>
    <w:p w14:paraId="5E03E8D7" w14:textId="77777777" w:rsidR="00DF47B5" w:rsidRDefault="00DF47B5" w:rsidP="00745884"/>
    <w:p w14:paraId="57086DB9" w14:textId="77777777" w:rsidR="00C1609D" w:rsidRDefault="00C1609D" w:rsidP="00C1609D">
      <w:pPr>
        <w:pStyle w:val="Default"/>
        <w:rPr>
          <w:b/>
          <w:bCs/>
          <w:sz w:val="23"/>
          <w:szCs w:val="23"/>
        </w:rPr>
      </w:pPr>
      <w:r>
        <w:rPr>
          <w:b/>
          <w:bCs/>
          <w:sz w:val="23"/>
          <w:szCs w:val="23"/>
        </w:rPr>
        <w:t xml:space="preserve">Patient Management Subsystem </w:t>
      </w:r>
    </w:p>
    <w:p w14:paraId="79664871" w14:textId="77777777" w:rsidR="00C1609D" w:rsidRDefault="00C1609D" w:rsidP="00C1609D">
      <w:pPr>
        <w:pStyle w:val="Default"/>
        <w:rPr>
          <w:sz w:val="23"/>
          <w:szCs w:val="23"/>
        </w:rPr>
      </w:pPr>
    </w:p>
    <w:p w14:paraId="63F60904" w14:textId="77777777" w:rsidR="00C1609D" w:rsidRDefault="00C1609D" w:rsidP="00C1609D">
      <w:pPr>
        <w:pStyle w:val="Default"/>
        <w:rPr>
          <w:sz w:val="23"/>
          <w:szCs w:val="23"/>
        </w:rPr>
      </w:pPr>
      <w:r>
        <w:rPr>
          <w:sz w:val="23"/>
          <w:szCs w:val="23"/>
        </w:rPr>
        <w:t xml:space="preserve">E5. Patients </w:t>
      </w:r>
    </w:p>
    <w:p w14:paraId="70C4C2EE" w14:textId="77777777" w:rsidR="00C1609D" w:rsidRDefault="00C1609D" w:rsidP="00C1609D">
      <w:pPr>
        <w:pStyle w:val="Default"/>
        <w:spacing w:after="27"/>
        <w:rPr>
          <w:sz w:val="23"/>
          <w:szCs w:val="23"/>
        </w:rPr>
      </w:pPr>
      <w:r>
        <w:rPr>
          <w:sz w:val="23"/>
          <w:szCs w:val="23"/>
        </w:rPr>
        <w:t xml:space="preserve">- Add Patient Item [E5 A] </w:t>
      </w:r>
    </w:p>
    <w:p w14:paraId="4777148E" w14:textId="77777777" w:rsidR="00C1609D" w:rsidRDefault="00C1609D" w:rsidP="00C1609D">
      <w:pPr>
        <w:pStyle w:val="Default"/>
        <w:spacing w:after="27"/>
        <w:rPr>
          <w:sz w:val="23"/>
          <w:szCs w:val="23"/>
        </w:rPr>
      </w:pPr>
      <w:r>
        <w:rPr>
          <w:sz w:val="23"/>
          <w:szCs w:val="23"/>
        </w:rPr>
        <w:t xml:space="preserve">- Modify Patient Item [E5 M] </w:t>
      </w:r>
    </w:p>
    <w:p w14:paraId="3E5C5B3C" w14:textId="77777777" w:rsidR="00C1609D" w:rsidRDefault="00C1609D" w:rsidP="00C1609D">
      <w:pPr>
        <w:pStyle w:val="Default"/>
        <w:spacing w:after="27"/>
        <w:rPr>
          <w:sz w:val="23"/>
          <w:szCs w:val="23"/>
        </w:rPr>
      </w:pPr>
      <w:r>
        <w:rPr>
          <w:sz w:val="23"/>
          <w:szCs w:val="23"/>
        </w:rPr>
        <w:t xml:space="preserve">- Delete Patient Item [E5 Z] </w:t>
      </w:r>
    </w:p>
    <w:p w14:paraId="7824E9DB" w14:textId="77777777" w:rsidR="00C1609D" w:rsidRDefault="00C1609D" w:rsidP="00C1609D">
      <w:pPr>
        <w:pStyle w:val="Default"/>
        <w:spacing w:after="27"/>
        <w:rPr>
          <w:sz w:val="23"/>
          <w:szCs w:val="23"/>
        </w:rPr>
      </w:pPr>
      <w:r>
        <w:rPr>
          <w:sz w:val="23"/>
          <w:szCs w:val="23"/>
        </w:rPr>
        <w:t xml:space="preserve">- Inquire Patient Item [E5 I] </w:t>
      </w:r>
    </w:p>
    <w:p w14:paraId="3B2C6754" w14:textId="77777777" w:rsidR="00C1609D" w:rsidRDefault="00C1609D" w:rsidP="00C1609D">
      <w:pPr>
        <w:pStyle w:val="Default"/>
        <w:rPr>
          <w:sz w:val="23"/>
          <w:szCs w:val="23"/>
        </w:rPr>
      </w:pPr>
      <w:r>
        <w:rPr>
          <w:sz w:val="23"/>
          <w:szCs w:val="23"/>
        </w:rPr>
        <w:t xml:space="preserve">- Report Patient Item [E5 R] </w:t>
      </w:r>
    </w:p>
    <w:p w14:paraId="3184C33B" w14:textId="77777777" w:rsidR="00DF47B5" w:rsidRDefault="00DF47B5" w:rsidP="00C1609D">
      <w:pPr>
        <w:pStyle w:val="Default"/>
        <w:rPr>
          <w:sz w:val="23"/>
          <w:szCs w:val="23"/>
        </w:rPr>
      </w:pPr>
    </w:p>
    <w:p w14:paraId="4D426D5F" w14:textId="77777777" w:rsidR="00DF47B5" w:rsidRDefault="000B11FE" w:rsidP="00C1609D">
      <w:pPr>
        <w:pStyle w:val="Default"/>
        <w:rPr>
          <w:sz w:val="23"/>
          <w:szCs w:val="23"/>
        </w:rPr>
      </w:pPr>
      <w:r>
        <w:rPr>
          <w:sz w:val="23"/>
          <w:szCs w:val="23"/>
        </w:rPr>
        <w:lastRenderedPageBreak/>
        <w:pict w14:anchorId="51675D0B">
          <v:shape id="_x0000_i1030" type="#_x0000_t75" style="width:393pt;height:277pt">
            <v:imagedata r:id="rId19" o:title="Patient(E5)"/>
          </v:shape>
        </w:pict>
      </w:r>
    </w:p>
    <w:p w14:paraId="086AC589" w14:textId="77777777" w:rsidR="00C1609D" w:rsidRDefault="00C1609D" w:rsidP="00C1609D">
      <w:pPr>
        <w:pStyle w:val="Default"/>
        <w:rPr>
          <w:sz w:val="23"/>
          <w:szCs w:val="23"/>
        </w:rPr>
      </w:pPr>
    </w:p>
    <w:p w14:paraId="0328BB17" w14:textId="77777777" w:rsidR="00C1609D" w:rsidRDefault="00C1609D" w:rsidP="00C1609D">
      <w:pPr>
        <w:pStyle w:val="Default"/>
        <w:rPr>
          <w:sz w:val="23"/>
          <w:szCs w:val="23"/>
        </w:rPr>
      </w:pPr>
      <w:r>
        <w:rPr>
          <w:sz w:val="23"/>
          <w:szCs w:val="23"/>
        </w:rPr>
        <w:t xml:space="preserve">E6. Patient Medical Log </w:t>
      </w:r>
    </w:p>
    <w:p w14:paraId="4C9E1C2C" w14:textId="77777777" w:rsidR="00C1609D" w:rsidRDefault="00C1609D" w:rsidP="00C1609D">
      <w:pPr>
        <w:pStyle w:val="Default"/>
        <w:spacing w:after="27"/>
        <w:rPr>
          <w:sz w:val="23"/>
          <w:szCs w:val="23"/>
        </w:rPr>
      </w:pPr>
      <w:r>
        <w:rPr>
          <w:sz w:val="23"/>
          <w:szCs w:val="23"/>
        </w:rPr>
        <w:t xml:space="preserve">- Diagnose Patient Disease [E6_X] </w:t>
      </w:r>
    </w:p>
    <w:p w14:paraId="68ABB461" w14:textId="77777777" w:rsidR="00C1609D" w:rsidRDefault="00C1609D" w:rsidP="00C1609D">
      <w:pPr>
        <w:pStyle w:val="Default"/>
        <w:spacing w:after="27"/>
        <w:rPr>
          <w:sz w:val="23"/>
          <w:szCs w:val="23"/>
        </w:rPr>
      </w:pPr>
      <w:r>
        <w:rPr>
          <w:sz w:val="23"/>
          <w:szCs w:val="23"/>
        </w:rPr>
        <w:t xml:space="preserve">- Add Patient Medical Log [E6 A] </w:t>
      </w:r>
    </w:p>
    <w:p w14:paraId="1E33C967" w14:textId="77777777" w:rsidR="00C1609D" w:rsidRDefault="00C1609D" w:rsidP="00C1609D">
      <w:pPr>
        <w:pStyle w:val="Default"/>
        <w:spacing w:after="27"/>
        <w:rPr>
          <w:sz w:val="23"/>
          <w:szCs w:val="23"/>
        </w:rPr>
      </w:pPr>
      <w:r>
        <w:rPr>
          <w:sz w:val="23"/>
          <w:szCs w:val="23"/>
        </w:rPr>
        <w:t xml:space="preserve">- Modify Patient Medical Log [E6 M] </w:t>
      </w:r>
    </w:p>
    <w:p w14:paraId="43C237EE" w14:textId="77777777" w:rsidR="00C1609D" w:rsidRDefault="00C1609D" w:rsidP="00C1609D">
      <w:pPr>
        <w:pStyle w:val="Default"/>
        <w:spacing w:after="27"/>
        <w:rPr>
          <w:sz w:val="23"/>
          <w:szCs w:val="23"/>
        </w:rPr>
      </w:pPr>
      <w:r>
        <w:rPr>
          <w:sz w:val="23"/>
          <w:szCs w:val="23"/>
        </w:rPr>
        <w:t xml:space="preserve">- Delete Patient Medical Log [E6 Z] </w:t>
      </w:r>
    </w:p>
    <w:p w14:paraId="0CE87231" w14:textId="77777777" w:rsidR="00C1609D" w:rsidRDefault="00C1609D" w:rsidP="00C1609D">
      <w:pPr>
        <w:pStyle w:val="Default"/>
        <w:spacing w:after="27"/>
        <w:rPr>
          <w:sz w:val="23"/>
          <w:szCs w:val="23"/>
        </w:rPr>
      </w:pPr>
      <w:r>
        <w:rPr>
          <w:sz w:val="23"/>
          <w:szCs w:val="23"/>
        </w:rPr>
        <w:t xml:space="preserve">- Inquire Patient Medical Log [E6 I] </w:t>
      </w:r>
    </w:p>
    <w:p w14:paraId="4C717547" w14:textId="77777777" w:rsidR="00C1609D" w:rsidRDefault="00C1609D" w:rsidP="00C1609D">
      <w:pPr>
        <w:pStyle w:val="Default"/>
        <w:rPr>
          <w:sz w:val="23"/>
          <w:szCs w:val="23"/>
        </w:rPr>
      </w:pPr>
      <w:r>
        <w:rPr>
          <w:sz w:val="23"/>
          <w:szCs w:val="23"/>
        </w:rPr>
        <w:t xml:space="preserve">- Report Patient Medical Log [E6 R] </w:t>
      </w:r>
    </w:p>
    <w:p w14:paraId="37ACF677" w14:textId="77777777" w:rsidR="00DF47B5" w:rsidRDefault="00DF47B5" w:rsidP="00C1609D">
      <w:pPr>
        <w:pStyle w:val="Default"/>
        <w:rPr>
          <w:sz w:val="23"/>
          <w:szCs w:val="23"/>
        </w:rPr>
      </w:pPr>
    </w:p>
    <w:p w14:paraId="01780CA0" w14:textId="77777777" w:rsidR="00DF47B5" w:rsidRDefault="000B11FE" w:rsidP="00C1609D">
      <w:pPr>
        <w:pStyle w:val="Default"/>
        <w:rPr>
          <w:sz w:val="23"/>
          <w:szCs w:val="23"/>
        </w:rPr>
      </w:pPr>
      <w:r>
        <w:rPr>
          <w:sz w:val="23"/>
          <w:szCs w:val="23"/>
        </w:rPr>
        <w:pict w14:anchorId="05696144">
          <v:shape id="_x0000_i1031" type="#_x0000_t75" style="width:468pt;height:202pt">
            <v:imagedata r:id="rId20" o:title="Patient(E6)"/>
          </v:shape>
        </w:pict>
      </w:r>
    </w:p>
    <w:p w14:paraId="7588FDFC" w14:textId="77777777" w:rsidR="00C1609D" w:rsidRDefault="00C1609D" w:rsidP="00C1609D">
      <w:pPr>
        <w:pStyle w:val="Default"/>
        <w:rPr>
          <w:sz w:val="23"/>
          <w:szCs w:val="23"/>
        </w:rPr>
      </w:pPr>
    </w:p>
    <w:p w14:paraId="23849EAA" w14:textId="77777777" w:rsidR="00C1609D" w:rsidRDefault="00C1609D" w:rsidP="00C1609D">
      <w:pPr>
        <w:pStyle w:val="Default"/>
        <w:rPr>
          <w:sz w:val="23"/>
          <w:szCs w:val="23"/>
        </w:rPr>
      </w:pPr>
      <w:r>
        <w:rPr>
          <w:sz w:val="23"/>
          <w:szCs w:val="23"/>
        </w:rPr>
        <w:t xml:space="preserve">E7. Prescription Definition </w:t>
      </w:r>
    </w:p>
    <w:p w14:paraId="31C7B75A" w14:textId="77777777" w:rsidR="00C1609D" w:rsidRDefault="00C1609D" w:rsidP="00C1609D">
      <w:pPr>
        <w:pStyle w:val="Default"/>
        <w:spacing w:after="27"/>
        <w:rPr>
          <w:sz w:val="23"/>
          <w:szCs w:val="23"/>
        </w:rPr>
      </w:pPr>
      <w:r>
        <w:rPr>
          <w:sz w:val="23"/>
          <w:szCs w:val="23"/>
        </w:rPr>
        <w:t xml:space="preserve">- Add Prescription Item [E7 A] </w:t>
      </w:r>
    </w:p>
    <w:p w14:paraId="55D1B822" w14:textId="77777777" w:rsidR="00C1609D" w:rsidRDefault="00C1609D" w:rsidP="00C1609D">
      <w:pPr>
        <w:pStyle w:val="Default"/>
        <w:spacing w:after="27"/>
        <w:rPr>
          <w:sz w:val="23"/>
          <w:szCs w:val="23"/>
        </w:rPr>
      </w:pPr>
      <w:r>
        <w:rPr>
          <w:sz w:val="23"/>
          <w:szCs w:val="23"/>
        </w:rPr>
        <w:lastRenderedPageBreak/>
        <w:t xml:space="preserve">- Modify Prescription Item [E7 M] </w:t>
      </w:r>
    </w:p>
    <w:p w14:paraId="6991D248" w14:textId="77777777" w:rsidR="00C1609D" w:rsidRDefault="00C1609D" w:rsidP="00C1609D">
      <w:pPr>
        <w:pStyle w:val="Default"/>
        <w:spacing w:after="27"/>
        <w:rPr>
          <w:sz w:val="23"/>
          <w:szCs w:val="23"/>
        </w:rPr>
      </w:pPr>
      <w:r>
        <w:rPr>
          <w:sz w:val="23"/>
          <w:szCs w:val="23"/>
        </w:rPr>
        <w:t xml:space="preserve">- Delete Prescription Item [E7 Z] </w:t>
      </w:r>
    </w:p>
    <w:p w14:paraId="1A3CFD82" w14:textId="77777777" w:rsidR="00C1609D" w:rsidRDefault="00C1609D" w:rsidP="00C1609D">
      <w:pPr>
        <w:pStyle w:val="Default"/>
        <w:rPr>
          <w:sz w:val="23"/>
          <w:szCs w:val="23"/>
        </w:rPr>
      </w:pPr>
      <w:r>
        <w:rPr>
          <w:sz w:val="23"/>
          <w:szCs w:val="23"/>
        </w:rPr>
        <w:t xml:space="preserve">- Inquire Prescription Item [E7 I] </w:t>
      </w:r>
    </w:p>
    <w:p w14:paraId="30D6268A" w14:textId="77777777" w:rsidR="00DF47B5" w:rsidRDefault="00DF47B5" w:rsidP="00C1609D">
      <w:pPr>
        <w:pStyle w:val="Default"/>
        <w:rPr>
          <w:sz w:val="23"/>
          <w:szCs w:val="23"/>
        </w:rPr>
      </w:pPr>
    </w:p>
    <w:p w14:paraId="22914C75" w14:textId="77777777" w:rsidR="00DF47B5" w:rsidRDefault="000B11FE" w:rsidP="00C1609D">
      <w:pPr>
        <w:pStyle w:val="Default"/>
        <w:rPr>
          <w:sz w:val="23"/>
          <w:szCs w:val="23"/>
        </w:rPr>
      </w:pPr>
      <w:r>
        <w:rPr>
          <w:sz w:val="23"/>
          <w:szCs w:val="23"/>
        </w:rPr>
        <w:pict w14:anchorId="36C52141">
          <v:shape id="_x0000_i1032" type="#_x0000_t75" style="width:422pt;height:249pt">
            <v:imagedata r:id="rId21" o:title="Prescription Definition(E7)"/>
          </v:shape>
        </w:pict>
      </w:r>
    </w:p>
    <w:p w14:paraId="3B2EF38E" w14:textId="77777777" w:rsidR="00C1609D" w:rsidRDefault="00C1609D" w:rsidP="00C1609D">
      <w:pPr>
        <w:pStyle w:val="Default"/>
        <w:rPr>
          <w:sz w:val="23"/>
          <w:szCs w:val="23"/>
        </w:rPr>
      </w:pPr>
    </w:p>
    <w:p w14:paraId="13425A44" w14:textId="77777777" w:rsidR="00C1609D" w:rsidRDefault="00C1609D" w:rsidP="00C1609D">
      <w:pPr>
        <w:pStyle w:val="Default"/>
        <w:rPr>
          <w:sz w:val="23"/>
          <w:szCs w:val="23"/>
        </w:rPr>
      </w:pPr>
      <w:r>
        <w:rPr>
          <w:sz w:val="23"/>
          <w:szCs w:val="23"/>
        </w:rPr>
        <w:t xml:space="preserve">E8. Physicians </w:t>
      </w:r>
    </w:p>
    <w:p w14:paraId="738DA7B6" w14:textId="77777777" w:rsidR="00C1609D" w:rsidRDefault="00C1609D" w:rsidP="00C1609D">
      <w:pPr>
        <w:pStyle w:val="Default"/>
        <w:spacing w:after="27"/>
        <w:rPr>
          <w:sz w:val="23"/>
          <w:szCs w:val="23"/>
        </w:rPr>
      </w:pPr>
      <w:r>
        <w:rPr>
          <w:sz w:val="23"/>
          <w:szCs w:val="23"/>
        </w:rPr>
        <w:t xml:space="preserve">- Add Physician Item [E8 A] </w:t>
      </w:r>
    </w:p>
    <w:p w14:paraId="1C67D61F" w14:textId="77777777" w:rsidR="00C1609D" w:rsidRDefault="00C1609D" w:rsidP="00C1609D">
      <w:pPr>
        <w:pStyle w:val="Default"/>
        <w:spacing w:after="27"/>
        <w:rPr>
          <w:sz w:val="23"/>
          <w:szCs w:val="23"/>
        </w:rPr>
      </w:pPr>
      <w:r>
        <w:rPr>
          <w:sz w:val="23"/>
          <w:szCs w:val="23"/>
        </w:rPr>
        <w:t xml:space="preserve">- Modify Physician Item [E8 M] </w:t>
      </w:r>
    </w:p>
    <w:p w14:paraId="568E3768" w14:textId="77777777" w:rsidR="00C1609D" w:rsidRDefault="00C1609D" w:rsidP="00C1609D">
      <w:pPr>
        <w:pStyle w:val="Default"/>
        <w:spacing w:after="27"/>
        <w:rPr>
          <w:sz w:val="23"/>
          <w:szCs w:val="23"/>
        </w:rPr>
      </w:pPr>
      <w:r>
        <w:rPr>
          <w:sz w:val="23"/>
          <w:szCs w:val="23"/>
        </w:rPr>
        <w:t xml:space="preserve">- Delete Physician Item [E8 Z] </w:t>
      </w:r>
    </w:p>
    <w:p w14:paraId="28F069F3" w14:textId="77777777" w:rsidR="00C1609D" w:rsidRDefault="00C1609D" w:rsidP="00C1609D">
      <w:pPr>
        <w:pStyle w:val="Default"/>
        <w:spacing w:after="27"/>
        <w:rPr>
          <w:sz w:val="23"/>
          <w:szCs w:val="23"/>
        </w:rPr>
      </w:pPr>
      <w:r>
        <w:rPr>
          <w:sz w:val="23"/>
          <w:szCs w:val="23"/>
        </w:rPr>
        <w:t xml:space="preserve">- Inquire Physician Item [E8 I] </w:t>
      </w:r>
    </w:p>
    <w:p w14:paraId="2A1D4899" w14:textId="77777777" w:rsidR="00C1609D" w:rsidRDefault="00C1609D" w:rsidP="00C1609D">
      <w:pPr>
        <w:pStyle w:val="Default"/>
        <w:rPr>
          <w:sz w:val="23"/>
          <w:szCs w:val="23"/>
        </w:rPr>
      </w:pPr>
      <w:r>
        <w:rPr>
          <w:sz w:val="23"/>
          <w:szCs w:val="23"/>
        </w:rPr>
        <w:t xml:space="preserve">- Report Physician Item [E8 R] </w:t>
      </w:r>
    </w:p>
    <w:p w14:paraId="4076EDB3" w14:textId="77777777" w:rsidR="00C1609D" w:rsidRDefault="00C1609D" w:rsidP="00C1609D">
      <w:pPr>
        <w:pStyle w:val="Default"/>
        <w:rPr>
          <w:sz w:val="23"/>
          <w:szCs w:val="23"/>
        </w:rPr>
      </w:pPr>
    </w:p>
    <w:p w14:paraId="2D89B6E2" w14:textId="77777777" w:rsidR="00DF47B5" w:rsidRDefault="000B11FE" w:rsidP="00C1609D">
      <w:pPr>
        <w:pStyle w:val="Default"/>
        <w:rPr>
          <w:sz w:val="23"/>
          <w:szCs w:val="23"/>
        </w:rPr>
      </w:pPr>
      <w:r>
        <w:rPr>
          <w:sz w:val="23"/>
          <w:szCs w:val="23"/>
        </w:rPr>
        <w:pict w14:anchorId="43999341">
          <v:shape id="_x0000_i1033" type="#_x0000_t75" style="width:406pt;height:226pt">
            <v:imagedata r:id="rId22" o:title="Physicians (E8)"/>
          </v:shape>
        </w:pict>
      </w:r>
    </w:p>
    <w:p w14:paraId="1739C130" w14:textId="77777777" w:rsidR="00DF47B5" w:rsidRDefault="00DF47B5" w:rsidP="00C1609D">
      <w:pPr>
        <w:pStyle w:val="Default"/>
        <w:rPr>
          <w:sz w:val="23"/>
          <w:szCs w:val="23"/>
        </w:rPr>
      </w:pPr>
    </w:p>
    <w:p w14:paraId="1DB5140C" w14:textId="77777777" w:rsidR="00C1609D" w:rsidRDefault="00C1609D" w:rsidP="00C1609D">
      <w:pPr>
        <w:pStyle w:val="Default"/>
        <w:rPr>
          <w:sz w:val="23"/>
          <w:szCs w:val="23"/>
        </w:rPr>
      </w:pPr>
      <w:r>
        <w:rPr>
          <w:sz w:val="23"/>
          <w:szCs w:val="23"/>
        </w:rPr>
        <w:t xml:space="preserve">E9. State/Province </w:t>
      </w:r>
    </w:p>
    <w:p w14:paraId="46CEE062" w14:textId="77777777" w:rsidR="00C1609D" w:rsidRDefault="00C1609D" w:rsidP="00C1609D">
      <w:pPr>
        <w:pStyle w:val="Default"/>
        <w:spacing w:after="27"/>
        <w:rPr>
          <w:sz w:val="23"/>
          <w:szCs w:val="23"/>
        </w:rPr>
      </w:pPr>
      <w:r>
        <w:rPr>
          <w:sz w:val="23"/>
          <w:szCs w:val="23"/>
        </w:rPr>
        <w:t xml:space="preserve">- Add State Item [E9 A] </w:t>
      </w:r>
    </w:p>
    <w:p w14:paraId="0982E925" w14:textId="77777777" w:rsidR="00C1609D" w:rsidRDefault="00C1609D" w:rsidP="00C1609D">
      <w:pPr>
        <w:pStyle w:val="Default"/>
        <w:spacing w:after="27"/>
        <w:rPr>
          <w:sz w:val="23"/>
          <w:szCs w:val="23"/>
        </w:rPr>
      </w:pPr>
      <w:r>
        <w:rPr>
          <w:sz w:val="23"/>
          <w:szCs w:val="23"/>
        </w:rPr>
        <w:t xml:space="preserve">- Modify State Item [E9 M] </w:t>
      </w:r>
    </w:p>
    <w:p w14:paraId="7E36E63D" w14:textId="77777777" w:rsidR="00C1609D" w:rsidRDefault="00C1609D" w:rsidP="00C1609D">
      <w:pPr>
        <w:pStyle w:val="Default"/>
        <w:rPr>
          <w:sz w:val="23"/>
          <w:szCs w:val="23"/>
        </w:rPr>
      </w:pPr>
      <w:r>
        <w:rPr>
          <w:sz w:val="23"/>
          <w:szCs w:val="23"/>
        </w:rPr>
        <w:t xml:space="preserve">- Delete State Item [E9 Z] </w:t>
      </w:r>
    </w:p>
    <w:p w14:paraId="1B2B9C09" w14:textId="77777777" w:rsidR="00DF47B5" w:rsidRDefault="00DF47B5" w:rsidP="00C1609D">
      <w:pPr>
        <w:pStyle w:val="Default"/>
        <w:rPr>
          <w:sz w:val="23"/>
          <w:szCs w:val="23"/>
        </w:rPr>
      </w:pPr>
    </w:p>
    <w:p w14:paraId="730DD211" w14:textId="77777777" w:rsidR="00DF47B5" w:rsidRDefault="000B11FE" w:rsidP="00C1609D">
      <w:pPr>
        <w:pStyle w:val="Default"/>
        <w:rPr>
          <w:sz w:val="23"/>
          <w:szCs w:val="23"/>
        </w:rPr>
      </w:pPr>
      <w:r>
        <w:rPr>
          <w:sz w:val="23"/>
          <w:szCs w:val="23"/>
        </w:rPr>
        <w:pict w14:anchorId="75B2F9E1">
          <v:shape id="_x0000_i1034" type="#_x0000_t75" style="width:176pt;height:237pt">
            <v:imagedata r:id="rId23" o:title="State&amp;Province(E9)"/>
          </v:shape>
        </w:pict>
      </w:r>
    </w:p>
    <w:p w14:paraId="7440DD58" w14:textId="77777777" w:rsidR="00C1609D" w:rsidRDefault="00C1609D" w:rsidP="00C1609D">
      <w:pPr>
        <w:pStyle w:val="Default"/>
        <w:rPr>
          <w:sz w:val="23"/>
          <w:szCs w:val="23"/>
        </w:rPr>
      </w:pPr>
    </w:p>
    <w:p w14:paraId="77786CE1" w14:textId="77777777" w:rsidR="00C1609D" w:rsidRDefault="00C1609D" w:rsidP="00C1609D">
      <w:pPr>
        <w:pStyle w:val="Default"/>
        <w:rPr>
          <w:sz w:val="23"/>
          <w:szCs w:val="23"/>
        </w:rPr>
      </w:pPr>
      <w:r>
        <w:rPr>
          <w:sz w:val="23"/>
          <w:szCs w:val="23"/>
        </w:rPr>
        <w:t xml:space="preserve">E10. Emergency Contact </w:t>
      </w:r>
    </w:p>
    <w:p w14:paraId="61F5F3F0" w14:textId="77777777" w:rsidR="00C1609D" w:rsidRDefault="00C1609D" w:rsidP="00C1609D">
      <w:pPr>
        <w:pStyle w:val="Default"/>
        <w:spacing w:after="27"/>
        <w:rPr>
          <w:sz w:val="23"/>
          <w:szCs w:val="23"/>
        </w:rPr>
      </w:pPr>
      <w:r>
        <w:rPr>
          <w:sz w:val="23"/>
          <w:szCs w:val="23"/>
        </w:rPr>
        <w:t xml:space="preserve">- Add Emergency Contact Item [E13 A] </w:t>
      </w:r>
    </w:p>
    <w:p w14:paraId="339C364C" w14:textId="77777777" w:rsidR="00C1609D" w:rsidRDefault="00C1609D" w:rsidP="00C1609D">
      <w:pPr>
        <w:pStyle w:val="Default"/>
        <w:spacing w:after="27"/>
        <w:rPr>
          <w:sz w:val="23"/>
          <w:szCs w:val="23"/>
        </w:rPr>
      </w:pPr>
      <w:r>
        <w:rPr>
          <w:sz w:val="23"/>
          <w:szCs w:val="23"/>
        </w:rPr>
        <w:t xml:space="preserve">- Modify Emergency Contact Item [E13 M] </w:t>
      </w:r>
    </w:p>
    <w:p w14:paraId="0ADBE1F9" w14:textId="77777777" w:rsidR="00C1609D" w:rsidRDefault="00C1609D" w:rsidP="00C1609D">
      <w:pPr>
        <w:pStyle w:val="Default"/>
        <w:spacing w:after="27"/>
        <w:rPr>
          <w:sz w:val="23"/>
          <w:szCs w:val="23"/>
        </w:rPr>
      </w:pPr>
      <w:r>
        <w:rPr>
          <w:sz w:val="23"/>
          <w:szCs w:val="23"/>
        </w:rPr>
        <w:t xml:space="preserve">- Delete Emergency Contact Item [E13 Z] </w:t>
      </w:r>
    </w:p>
    <w:p w14:paraId="3078B133" w14:textId="77777777" w:rsidR="00C1609D" w:rsidRDefault="00C1609D" w:rsidP="00C1609D">
      <w:pPr>
        <w:pStyle w:val="Default"/>
        <w:rPr>
          <w:sz w:val="23"/>
          <w:szCs w:val="23"/>
        </w:rPr>
      </w:pPr>
      <w:r>
        <w:rPr>
          <w:sz w:val="23"/>
          <w:szCs w:val="23"/>
        </w:rPr>
        <w:t xml:space="preserve">- Inquire Emergency Contact Item [E13 I] </w:t>
      </w:r>
    </w:p>
    <w:p w14:paraId="2132BDA8" w14:textId="77777777" w:rsidR="0079354E" w:rsidRDefault="0079354E" w:rsidP="00C1609D">
      <w:pPr>
        <w:pStyle w:val="Default"/>
        <w:rPr>
          <w:sz w:val="23"/>
          <w:szCs w:val="23"/>
        </w:rPr>
      </w:pPr>
    </w:p>
    <w:p w14:paraId="32A29E7D" w14:textId="77777777" w:rsidR="00C1609D" w:rsidRPr="0079354E" w:rsidRDefault="000B11FE" w:rsidP="0079354E">
      <w:pPr>
        <w:pStyle w:val="Default"/>
        <w:rPr>
          <w:sz w:val="23"/>
          <w:szCs w:val="23"/>
        </w:rPr>
      </w:pPr>
      <w:r>
        <w:rPr>
          <w:sz w:val="23"/>
          <w:szCs w:val="23"/>
        </w:rPr>
        <w:pict w14:anchorId="6E2921B3">
          <v:shape id="_x0000_i1035" type="#_x0000_t75" style="width:392pt;height:224pt">
            <v:imagedata r:id="rId24" o:title="Emergency Contact Information (E10)"/>
          </v:shape>
        </w:pict>
      </w:r>
    </w:p>
    <w:p w14:paraId="23A6EDB0" w14:textId="77777777" w:rsidR="00C1609D" w:rsidRDefault="00C1609D" w:rsidP="00C1609D">
      <w:pPr>
        <w:pStyle w:val="Default"/>
        <w:rPr>
          <w:b/>
          <w:bCs/>
          <w:sz w:val="23"/>
          <w:szCs w:val="23"/>
        </w:rPr>
      </w:pPr>
      <w:r>
        <w:rPr>
          <w:b/>
          <w:bCs/>
          <w:sz w:val="23"/>
          <w:szCs w:val="23"/>
        </w:rPr>
        <w:lastRenderedPageBreak/>
        <w:t xml:space="preserve">Insurance Management Subsystem </w:t>
      </w:r>
    </w:p>
    <w:p w14:paraId="55F94F54" w14:textId="77777777" w:rsidR="00C1609D" w:rsidRDefault="00C1609D" w:rsidP="00C1609D">
      <w:pPr>
        <w:pStyle w:val="Default"/>
        <w:rPr>
          <w:sz w:val="23"/>
          <w:szCs w:val="23"/>
        </w:rPr>
      </w:pPr>
    </w:p>
    <w:p w14:paraId="586533EA" w14:textId="77777777" w:rsidR="00C1609D" w:rsidRDefault="00C1609D" w:rsidP="00C1609D">
      <w:pPr>
        <w:pStyle w:val="Default"/>
        <w:rPr>
          <w:sz w:val="23"/>
          <w:szCs w:val="23"/>
        </w:rPr>
      </w:pPr>
      <w:r>
        <w:rPr>
          <w:sz w:val="23"/>
          <w:szCs w:val="23"/>
        </w:rPr>
        <w:t xml:space="preserve">E11. Patient Insurance </w:t>
      </w:r>
    </w:p>
    <w:p w14:paraId="3D856F26" w14:textId="77777777" w:rsidR="00C1609D" w:rsidRDefault="00C1609D" w:rsidP="00C1609D">
      <w:pPr>
        <w:pStyle w:val="Default"/>
        <w:spacing w:after="27"/>
        <w:rPr>
          <w:sz w:val="23"/>
          <w:szCs w:val="23"/>
        </w:rPr>
      </w:pPr>
      <w:r>
        <w:rPr>
          <w:sz w:val="23"/>
          <w:szCs w:val="23"/>
        </w:rPr>
        <w:t xml:space="preserve">- Add Patient Insurance Item [E10 A] </w:t>
      </w:r>
    </w:p>
    <w:p w14:paraId="4305E829" w14:textId="77777777" w:rsidR="00C1609D" w:rsidRDefault="00C1609D" w:rsidP="00C1609D">
      <w:pPr>
        <w:pStyle w:val="Default"/>
        <w:spacing w:after="27"/>
        <w:rPr>
          <w:sz w:val="23"/>
          <w:szCs w:val="23"/>
        </w:rPr>
      </w:pPr>
      <w:r>
        <w:rPr>
          <w:sz w:val="23"/>
          <w:szCs w:val="23"/>
        </w:rPr>
        <w:t xml:space="preserve">- Modify Patient Insurance Item [E10 M] </w:t>
      </w:r>
    </w:p>
    <w:p w14:paraId="54A84130" w14:textId="77777777" w:rsidR="00C1609D" w:rsidRDefault="00C1609D" w:rsidP="00C1609D">
      <w:pPr>
        <w:pStyle w:val="Default"/>
        <w:spacing w:after="27"/>
        <w:rPr>
          <w:sz w:val="23"/>
          <w:szCs w:val="23"/>
        </w:rPr>
      </w:pPr>
      <w:r>
        <w:rPr>
          <w:sz w:val="23"/>
          <w:szCs w:val="23"/>
        </w:rPr>
        <w:t xml:space="preserve">- Delete Patient Insurance Item [E10 Z] </w:t>
      </w:r>
    </w:p>
    <w:p w14:paraId="55D9B58A" w14:textId="77777777" w:rsidR="00C1609D" w:rsidRDefault="00C1609D" w:rsidP="00C1609D">
      <w:pPr>
        <w:pStyle w:val="Default"/>
        <w:spacing w:after="27"/>
        <w:rPr>
          <w:sz w:val="23"/>
          <w:szCs w:val="23"/>
        </w:rPr>
      </w:pPr>
      <w:r>
        <w:rPr>
          <w:sz w:val="23"/>
          <w:szCs w:val="23"/>
        </w:rPr>
        <w:t xml:space="preserve">- Inquire Patient Insurance Item [E10 I] </w:t>
      </w:r>
    </w:p>
    <w:p w14:paraId="1C164694" w14:textId="77777777" w:rsidR="00C1609D" w:rsidRDefault="00C1609D" w:rsidP="00C1609D">
      <w:pPr>
        <w:pStyle w:val="Default"/>
        <w:rPr>
          <w:sz w:val="23"/>
          <w:szCs w:val="23"/>
        </w:rPr>
      </w:pPr>
      <w:r>
        <w:rPr>
          <w:sz w:val="23"/>
          <w:szCs w:val="23"/>
        </w:rPr>
        <w:t xml:space="preserve">- Report Patient Insurance Item [E10 R] </w:t>
      </w:r>
    </w:p>
    <w:p w14:paraId="1D9E4E45" w14:textId="77777777" w:rsidR="00C1609D" w:rsidRDefault="00C1609D" w:rsidP="00C1609D">
      <w:pPr>
        <w:pStyle w:val="Default"/>
        <w:rPr>
          <w:sz w:val="23"/>
          <w:szCs w:val="23"/>
        </w:rPr>
      </w:pPr>
    </w:p>
    <w:p w14:paraId="5D2D70E0" w14:textId="77777777" w:rsidR="0079354E" w:rsidRDefault="000B11FE" w:rsidP="00C1609D">
      <w:pPr>
        <w:pStyle w:val="Default"/>
        <w:rPr>
          <w:sz w:val="23"/>
          <w:szCs w:val="23"/>
        </w:rPr>
      </w:pPr>
      <w:r>
        <w:rPr>
          <w:sz w:val="23"/>
          <w:szCs w:val="23"/>
        </w:rPr>
        <w:pict w14:anchorId="3AFEBEB2">
          <v:shape id="_x0000_i1036" type="#_x0000_t75" style="width:369pt;height:220pt">
            <v:imagedata r:id="rId25" o:title="PatientInsureance (E11)"/>
          </v:shape>
        </w:pict>
      </w:r>
    </w:p>
    <w:p w14:paraId="335029FA" w14:textId="77777777" w:rsidR="0079354E" w:rsidRDefault="0079354E" w:rsidP="00C1609D">
      <w:pPr>
        <w:pStyle w:val="Default"/>
        <w:rPr>
          <w:sz w:val="23"/>
          <w:szCs w:val="23"/>
        </w:rPr>
      </w:pPr>
    </w:p>
    <w:p w14:paraId="2567252D" w14:textId="77777777" w:rsidR="00C1609D" w:rsidRDefault="00C1609D" w:rsidP="00C1609D">
      <w:pPr>
        <w:pStyle w:val="Default"/>
        <w:rPr>
          <w:sz w:val="23"/>
          <w:szCs w:val="23"/>
        </w:rPr>
      </w:pPr>
      <w:r>
        <w:rPr>
          <w:sz w:val="23"/>
          <w:szCs w:val="23"/>
        </w:rPr>
        <w:t xml:space="preserve">E12. Health Insurance Companies </w:t>
      </w:r>
    </w:p>
    <w:p w14:paraId="010A0286" w14:textId="77777777" w:rsidR="00C1609D" w:rsidRDefault="00C1609D" w:rsidP="00C1609D">
      <w:pPr>
        <w:pStyle w:val="Default"/>
        <w:spacing w:after="27"/>
        <w:rPr>
          <w:sz w:val="23"/>
          <w:szCs w:val="23"/>
        </w:rPr>
      </w:pPr>
      <w:r>
        <w:rPr>
          <w:sz w:val="23"/>
          <w:szCs w:val="23"/>
        </w:rPr>
        <w:t xml:space="preserve">- Add Company Item [E11 A] </w:t>
      </w:r>
    </w:p>
    <w:p w14:paraId="780F739E" w14:textId="77777777" w:rsidR="00C1609D" w:rsidRDefault="00C1609D" w:rsidP="00C1609D">
      <w:pPr>
        <w:pStyle w:val="Default"/>
        <w:spacing w:after="27"/>
        <w:rPr>
          <w:sz w:val="23"/>
          <w:szCs w:val="23"/>
        </w:rPr>
      </w:pPr>
      <w:r>
        <w:rPr>
          <w:sz w:val="23"/>
          <w:szCs w:val="23"/>
        </w:rPr>
        <w:t xml:space="preserve">- Modify Company Item [E11 M] </w:t>
      </w:r>
    </w:p>
    <w:p w14:paraId="03D3634C" w14:textId="77777777" w:rsidR="00C1609D" w:rsidRDefault="00C1609D" w:rsidP="00C1609D">
      <w:pPr>
        <w:pStyle w:val="Default"/>
        <w:spacing w:after="27"/>
        <w:rPr>
          <w:sz w:val="23"/>
          <w:szCs w:val="23"/>
        </w:rPr>
      </w:pPr>
      <w:r>
        <w:rPr>
          <w:sz w:val="23"/>
          <w:szCs w:val="23"/>
        </w:rPr>
        <w:t xml:space="preserve">- Delete Company Item [E11 Z] </w:t>
      </w:r>
    </w:p>
    <w:p w14:paraId="5F951307" w14:textId="77777777" w:rsidR="00C1609D" w:rsidRDefault="00C1609D" w:rsidP="00C1609D">
      <w:pPr>
        <w:pStyle w:val="Default"/>
        <w:rPr>
          <w:sz w:val="23"/>
          <w:szCs w:val="23"/>
        </w:rPr>
      </w:pPr>
      <w:r>
        <w:rPr>
          <w:sz w:val="23"/>
          <w:szCs w:val="23"/>
        </w:rPr>
        <w:t xml:space="preserve">- Inquire Company Item [E11 I] </w:t>
      </w:r>
    </w:p>
    <w:p w14:paraId="7507EB20" w14:textId="77777777" w:rsidR="0079354E" w:rsidRDefault="0079354E" w:rsidP="00C1609D">
      <w:pPr>
        <w:pStyle w:val="Default"/>
        <w:rPr>
          <w:sz w:val="23"/>
          <w:szCs w:val="23"/>
        </w:rPr>
      </w:pPr>
    </w:p>
    <w:p w14:paraId="4BD426EE" w14:textId="77777777" w:rsidR="0079354E" w:rsidRDefault="000B11FE" w:rsidP="00C1609D">
      <w:pPr>
        <w:pStyle w:val="Default"/>
        <w:rPr>
          <w:sz w:val="23"/>
          <w:szCs w:val="23"/>
        </w:rPr>
      </w:pPr>
      <w:r>
        <w:rPr>
          <w:sz w:val="23"/>
          <w:szCs w:val="23"/>
        </w:rPr>
        <w:pict w14:anchorId="59E69771">
          <v:shape id="_x0000_i1037" type="#_x0000_t75" style="width:358pt;height:207pt">
            <v:imagedata r:id="rId26" o:title="HealthInsuranceCompanies (E12)"/>
          </v:shape>
        </w:pict>
      </w:r>
    </w:p>
    <w:p w14:paraId="24E65F7D" w14:textId="77777777" w:rsidR="00C1609D" w:rsidRDefault="00C1609D" w:rsidP="00C1609D">
      <w:pPr>
        <w:pStyle w:val="Default"/>
        <w:rPr>
          <w:sz w:val="23"/>
          <w:szCs w:val="23"/>
        </w:rPr>
      </w:pPr>
    </w:p>
    <w:p w14:paraId="34EA0EE2" w14:textId="77777777" w:rsidR="00C1609D" w:rsidRDefault="00C1609D" w:rsidP="00C1609D">
      <w:pPr>
        <w:pStyle w:val="Default"/>
        <w:rPr>
          <w:sz w:val="23"/>
          <w:szCs w:val="23"/>
        </w:rPr>
      </w:pPr>
      <w:r>
        <w:rPr>
          <w:sz w:val="23"/>
          <w:szCs w:val="23"/>
        </w:rPr>
        <w:t xml:space="preserve">E13. Health Insurance Policies </w:t>
      </w:r>
    </w:p>
    <w:p w14:paraId="1249D117" w14:textId="77777777" w:rsidR="00C1609D" w:rsidRDefault="00C1609D" w:rsidP="00C1609D">
      <w:pPr>
        <w:pStyle w:val="Default"/>
        <w:spacing w:after="27"/>
        <w:rPr>
          <w:sz w:val="23"/>
          <w:szCs w:val="23"/>
        </w:rPr>
      </w:pPr>
      <w:r>
        <w:rPr>
          <w:sz w:val="23"/>
          <w:szCs w:val="23"/>
        </w:rPr>
        <w:t xml:space="preserve">- Add Health Insurance Policy Item [E13 A] </w:t>
      </w:r>
    </w:p>
    <w:p w14:paraId="34E722CB" w14:textId="77777777" w:rsidR="00C1609D" w:rsidRDefault="00C1609D" w:rsidP="00C1609D">
      <w:pPr>
        <w:pStyle w:val="Default"/>
        <w:spacing w:after="27"/>
        <w:rPr>
          <w:sz w:val="23"/>
          <w:szCs w:val="23"/>
        </w:rPr>
      </w:pPr>
      <w:r>
        <w:rPr>
          <w:sz w:val="23"/>
          <w:szCs w:val="23"/>
        </w:rPr>
        <w:t xml:space="preserve">- Modify Health Insurance Policy Item [E13 M] </w:t>
      </w:r>
    </w:p>
    <w:p w14:paraId="222E8B82" w14:textId="77777777" w:rsidR="00C1609D" w:rsidRDefault="00C1609D" w:rsidP="00C1609D">
      <w:pPr>
        <w:pStyle w:val="Default"/>
        <w:spacing w:after="27"/>
        <w:rPr>
          <w:sz w:val="23"/>
          <w:szCs w:val="23"/>
        </w:rPr>
      </w:pPr>
      <w:r>
        <w:rPr>
          <w:sz w:val="23"/>
          <w:szCs w:val="23"/>
        </w:rPr>
        <w:t xml:space="preserve">- Delete Health Insurance Policy Item [E13 Z] </w:t>
      </w:r>
    </w:p>
    <w:p w14:paraId="6EAAB1D2" w14:textId="77777777" w:rsidR="00C1609D" w:rsidRDefault="00C1609D" w:rsidP="00C1609D">
      <w:pPr>
        <w:pStyle w:val="Default"/>
        <w:spacing w:after="27"/>
        <w:rPr>
          <w:sz w:val="23"/>
          <w:szCs w:val="23"/>
        </w:rPr>
      </w:pPr>
      <w:r>
        <w:rPr>
          <w:sz w:val="23"/>
          <w:szCs w:val="23"/>
        </w:rPr>
        <w:t xml:space="preserve">- Inquire Health Insurance Policy Item [E13 I] </w:t>
      </w:r>
    </w:p>
    <w:p w14:paraId="2574BCF4" w14:textId="77777777" w:rsidR="00C1609D" w:rsidRDefault="00C1609D" w:rsidP="00C1609D">
      <w:pPr>
        <w:pStyle w:val="Default"/>
        <w:rPr>
          <w:sz w:val="23"/>
          <w:szCs w:val="23"/>
        </w:rPr>
      </w:pPr>
      <w:r>
        <w:rPr>
          <w:sz w:val="23"/>
          <w:szCs w:val="23"/>
        </w:rPr>
        <w:t xml:space="preserve">- Report Health Insurance Policy Item [E13 R] </w:t>
      </w:r>
    </w:p>
    <w:p w14:paraId="0A819344" w14:textId="77777777" w:rsidR="0079354E" w:rsidRDefault="0079354E" w:rsidP="00C1609D">
      <w:pPr>
        <w:pStyle w:val="Default"/>
        <w:rPr>
          <w:sz w:val="23"/>
          <w:szCs w:val="23"/>
        </w:rPr>
      </w:pPr>
    </w:p>
    <w:p w14:paraId="27FB5B24" w14:textId="77777777" w:rsidR="0079354E" w:rsidRDefault="000B11FE" w:rsidP="00C1609D">
      <w:pPr>
        <w:pStyle w:val="Default"/>
        <w:rPr>
          <w:sz w:val="23"/>
          <w:szCs w:val="23"/>
        </w:rPr>
      </w:pPr>
      <w:r>
        <w:rPr>
          <w:sz w:val="23"/>
          <w:szCs w:val="23"/>
        </w:rPr>
        <w:pict w14:anchorId="7E4CAFA6">
          <v:shape id="_x0000_i1038" type="#_x0000_t75" style="width:339pt;height:203pt">
            <v:imagedata r:id="rId27" o:title="Disease-Symptom Matrix (E13)"/>
          </v:shape>
        </w:pict>
      </w:r>
    </w:p>
    <w:p w14:paraId="70E439D5" w14:textId="77777777" w:rsidR="00C1609D" w:rsidRDefault="00C1609D" w:rsidP="00C1609D">
      <w:pPr>
        <w:pStyle w:val="Default"/>
        <w:rPr>
          <w:sz w:val="23"/>
          <w:szCs w:val="23"/>
        </w:rPr>
      </w:pPr>
    </w:p>
    <w:p w14:paraId="7E8BA4B3" w14:textId="77777777" w:rsidR="00C1609D" w:rsidRDefault="00C1609D" w:rsidP="00C1609D">
      <w:pPr>
        <w:pStyle w:val="Default"/>
        <w:rPr>
          <w:sz w:val="23"/>
          <w:szCs w:val="23"/>
        </w:rPr>
      </w:pPr>
      <w:r>
        <w:rPr>
          <w:sz w:val="23"/>
          <w:szCs w:val="23"/>
        </w:rPr>
        <w:t xml:space="preserve">E14. Disease-Symptom Matrix </w:t>
      </w:r>
    </w:p>
    <w:p w14:paraId="4E3A5ED6" w14:textId="77777777" w:rsidR="00C1609D" w:rsidRDefault="00C1609D" w:rsidP="00C1609D">
      <w:pPr>
        <w:pStyle w:val="Default"/>
        <w:spacing w:after="28"/>
        <w:rPr>
          <w:sz w:val="23"/>
          <w:szCs w:val="23"/>
        </w:rPr>
      </w:pPr>
      <w:r>
        <w:rPr>
          <w:sz w:val="23"/>
          <w:szCs w:val="23"/>
        </w:rPr>
        <w:t xml:space="preserve">- Add Disease-Symptom Item [E14 A] </w:t>
      </w:r>
    </w:p>
    <w:p w14:paraId="305522AB" w14:textId="77777777" w:rsidR="00C1609D" w:rsidRDefault="00C1609D" w:rsidP="00C1609D">
      <w:pPr>
        <w:pStyle w:val="Default"/>
        <w:spacing w:after="28"/>
        <w:rPr>
          <w:sz w:val="23"/>
          <w:szCs w:val="23"/>
        </w:rPr>
      </w:pPr>
      <w:r>
        <w:rPr>
          <w:sz w:val="23"/>
          <w:szCs w:val="23"/>
        </w:rPr>
        <w:t xml:space="preserve">- Modify Disease-Symptom Item [E14 M] </w:t>
      </w:r>
    </w:p>
    <w:p w14:paraId="4D1FB550" w14:textId="77777777" w:rsidR="00C1609D" w:rsidRDefault="00C1609D" w:rsidP="00C1609D">
      <w:pPr>
        <w:pStyle w:val="Default"/>
        <w:spacing w:after="28"/>
        <w:rPr>
          <w:sz w:val="23"/>
          <w:szCs w:val="23"/>
        </w:rPr>
      </w:pPr>
      <w:r>
        <w:rPr>
          <w:sz w:val="23"/>
          <w:szCs w:val="23"/>
        </w:rPr>
        <w:t xml:space="preserve">- Delete Disease-Symptom Item [E14 Z] </w:t>
      </w:r>
    </w:p>
    <w:p w14:paraId="547BAAEF" w14:textId="77777777" w:rsidR="00C1609D" w:rsidRDefault="00C1609D" w:rsidP="00C1609D">
      <w:pPr>
        <w:pStyle w:val="Default"/>
        <w:spacing w:after="28"/>
        <w:rPr>
          <w:sz w:val="23"/>
          <w:szCs w:val="23"/>
        </w:rPr>
      </w:pPr>
      <w:r>
        <w:rPr>
          <w:sz w:val="23"/>
          <w:szCs w:val="23"/>
        </w:rPr>
        <w:t xml:space="preserve">- Inquire Disease-Symptom Item [E14 I] </w:t>
      </w:r>
    </w:p>
    <w:p w14:paraId="275969BE" w14:textId="77777777" w:rsidR="00C1609D" w:rsidRDefault="00C1609D" w:rsidP="00C1609D">
      <w:pPr>
        <w:pStyle w:val="Default"/>
        <w:rPr>
          <w:sz w:val="23"/>
          <w:szCs w:val="23"/>
        </w:rPr>
      </w:pPr>
      <w:r>
        <w:rPr>
          <w:sz w:val="23"/>
          <w:szCs w:val="23"/>
        </w:rPr>
        <w:t xml:space="preserve">- Report Disease-Symptom Item [E14 R] </w:t>
      </w:r>
    </w:p>
    <w:p w14:paraId="2C3A6C7A" w14:textId="77777777" w:rsidR="0079354E" w:rsidRDefault="0079354E" w:rsidP="00C1609D">
      <w:pPr>
        <w:pStyle w:val="Default"/>
        <w:rPr>
          <w:sz w:val="23"/>
          <w:szCs w:val="23"/>
        </w:rPr>
      </w:pPr>
    </w:p>
    <w:p w14:paraId="58603E9D" w14:textId="77777777" w:rsidR="0079354E" w:rsidRDefault="000B11FE" w:rsidP="00C1609D">
      <w:pPr>
        <w:pStyle w:val="Default"/>
        <w:rPr>
          <w:sz w:val="23"/>
          <w:szCs w:val="23"/>
        </w:rPr>
      </w:pPr>
      <w:r>
        <w:rPr>
          <w:sz w:val="23"/>
          <w:szCs w:val="23"/>
        </w:rPr>
        <w:pict w14:anchorId="5EFB7F32">
          <v:shape id="_x0000_i1039" type="#_x0000_t75" style="width:371pt;height:217pt">
            <v:imagedata r:id="rId28" o:title="HealthInsurancePolicies (E14)"/>
          </v:shape>
        </w:pict>
      </w:r>
    </w:p>
    <w:p w14:paraId="7F4EF302" w14:textId="77777777" w:rsidR="00C1609D" w:rsidRDefault="00C1609D" w:rsidP="00C1609D">
      <w:pPr>
        <w:pStyle w:val="Default"/>
        <w:rPr>
          <w:sz w:val="23"/>
          <w:szCs w:val="23"/>
        </w:rPr>
      </w:pPr>
    </w:p>
    <w:p w14:paraId="12CD9C19" w14:textId="77777777" w:rsidR="00C1609D" w:rsidRDefault="00C1609D" w:rsidP="00C1609D">
      <w:pPr>
        <w:pStyle w:val="Default"/>
        <w:rPr>
          <w:sz w:val="23"/>
          <w:szCs w:val="23"/>
        </w:rPr>
      </w:pPr>
      <w:r>
        <w:rPr>
          <w:sz w:val="23"/>
          <w:szCs w:val="23"/>
        </w:rPr>
        <w:t xml:space="preserve">E15A. Disease-Treatment Summary </w:t>
      </w:r>
    </w:p>
    <w:p w14:paraId="74EA3509" w14:textId="77777777" w:rsidR="00C1609D" w:rsidRDefault="00C1609D" w:rsidP="00C1609D">
      <w:pPr>
        <w:pStyle w:val="Default"/>
        <w:spacing w:after="27"/>
        <w:rPr>
          <w:sz w:val="23"/>
          <w:szCs w:val="23"/>
        </w:rPr>
      </w:pPr>
      <w:r>
        <w:rPr>
          <w:sz w:val="23"/>
          <w:szCs w:val="23"/>
        </w:rPr>
        <w:t xml:space="preserve">- Add Disease-Treatment Summary Item [E15A-A] </w:t>
      </w:r>
    </w:p>
    <w:p w14:paraId="58017ED2" w14:textId="77777777" w:rsidR="00C1609D" w:rsidRDefault="00C1609D" w:rsidP="00C1609D">
      <w:pPr>
        <w:pStyle w:val="Default"/>
        <w:spacing w:after="27"/>
        <w:rPr>
          <w:sz w:val="23"/>
          <w:szCs w:val="23"/>
        </w:rPr>
      </w:pPr>
      <w:r>
        <w:rPr>
          <w:sz w:val="23"/>
          <w:szCs w:val="23"/>
        </w:rPr>
        <w:t xml:space="preserve">- Modify Disease-Treatment Summary Item [E15A-M] </w:t>
      </w:r>
    </w:p>
    <w:p w14:paraId="4C6B3580" w14:textId="77777777" w:rsidR="00C1609D" w:rsidRDefault="00C1609D" w:rsidP="00C1609D">
      <w:pPr>
        <w:pStyle w:val="Default"/>
        <w:spacing w:after="27"/>
        <w:rPr>
          <w:sz w:val="23"/>
          <w:szCs w:val="23"/>
        </w:rPr>
      </w:pPr>
      <w:r>
        <w:rPr>
          <w:sz w:val="23"/>
          <w:szCs w:val="23"/>
        </w:rPr>
        <w:t xml:space="preserve">- Delete Disease-Treatment Summary Item [E15A-Z] </w:t>
      </w:r>
    </w:p>
    <w:p w14:paraId="47F048F7" w14:textId="77777777" w:rsidR="00C1609D" w:rsidRDefault="00C1609D" w:rsidP="00C1609D">
      <w:pPr>
        <w:pStyle w:val="Default"/>
        <w:spacing w:after="27"/>
        <w:rPr>
          <w:sz w:val="23"/>
          <w:szCs w:val="23"/>
        </w:rPr>
      </w:pPr>
      <w:r>
        <w:rPr>
          <w:sz w:val="23"/>
          <w:szCs w:val="23"/>
        </w:rPr>
        <w:t xml:space="preserve">- Inquire Disease-Treatment Summary Item [E15A-I] </w:t>
      </w:r>
    </w:p>
    <w:p w14:paraId="682C00EC" w14:textId="77777777" w:rsidR="00C1609D" w:rsidRDefault="00C1609D" w:rsidP="00C1609D">
      <w:pPr>
        <w:pStyle w:val="Default"/>
        <w:rPr>
          <w:sz w:val="23"/>
          <w:szCs w:val="23"/>
        </w:rPr>
      </w:pPr>
      <w:r>
        <w:rPr>
          <w:sz w:val="23"/>
          <w:szCs w:val="23"/>
        </w:rPr>
        <w:t xml:space="preserve">- Report Disease-Treatment Summary Item [E15A-R] </w:t>
      </w:r>
    </w:p>
    <w:p w14:paraId="7B2C4BBA" w14:textId="77777777" w:rsidR="0079354E" w:rsidRDefault="0079354E" w:rsidP="00C1609D">
      <w:pPr>
        <w:pStyle w:val="Default"/>
        <w:rPr>
          <w:sz w:val="23"/>
          <w:szCs w:val="23"/>
        </w:rPr>
      </w:pPr>
    </w:p>
    <w:p w14:paraId="6D621148" w14:textId="77777777" w:rsidR="0079354E" w:rsidRDefault="000B11FE" w:rsidP="00C1609D">
      <w:pPr>
        <w:pStyle w:val="Default"/>
        <w:rPr>
          <w:sz w:val="23"/>
          <w:szCs w:val="23"/>
        </w:rPr>
      </w:pPr>
      <w:r>
        <w:rPr>
          <w:sz w:val="23"/>
          <w:szCs w:val="23"/>
        </w:rPr>
        <w:pict w14:anchorId="714B7FCC">
          <v:shape id="_x0000_i1040" type="#_x0000_t75" style="width:353pt;height:3in">
            <v:imagedata r:id="rId29" o:title="Disease- Treatment Summary (E15)"/>
          </v:shape>
        </w:pict>
      </w:r>
    </w:p>
    <w:p w14:paraId="663DFAF4" w14:textId="77777777" w:rsidR="00C1609D" w:rsidRDefault="00C1609D" w:rsidP="00C1609D">
      <w:pPr>
        <w:pStyle w:val="Default"/>
        <w:rPr>
          <w:sz w:val="23"/>
          <w:szCs w:val="23"/>
        </w:rPr>
      </w:pPr>
    </w:p>
    <w:p w14:paraId="72D14FF5" w14:textId="77777777" w:rsidR="00C1609D" w:rsidRDefault="00C1609D" w:rsidP="00C1609D">
      <w:pPr>
        <w:pStyle w:val="Default"/>
        <w:rPr>
          <w:sz w:val="23"/>
          <w:szCs w:val="23"/>
        </w:rPr>
      </w:pPr>
      <w:r>
        <w:rPr>
          <w:sz w:val="23"/>
          <w:szCs w:val="23"/>
        </w:rPr>
        <w:t xml:space="preserve">E15B. Disease-Treatment Detail </w:t>
      </w:r>
    </w:p>
    <w:p w14:paraId="62F56ABB" w14:textId="77777777" w:rsidR="00C1609D" w:rsidRDefault="00C1609D" w:rsidP="00C1609D">
      <w:pPr>
        <w:pStyle w:val="Default"/>
        <w:spacing w:after="27"/>
        <w:rPr>
          <w:sz w:val="23"/>
          <w:szCs w:val="23"/>
        </w:rPr>
      </w:pPr>
      <w:r>
        <w:rPr>
          <w:sz w:val="23"/>
          <w:szCs w:val="23"/>
        </w:rPr>
        <w:t xml:space="preserve">- Modify Disease-Treatment Detail Item [E15B-M] </w:t>
      </w:r>
    </w:p>
    <w:p w14:paraId="7C0C642B" w14:textId="77777777" w:rsidR="00C1609D" w:rsidRDefault="00C1609D" w:rsidP="00C1609D">
      <w:pPr>
        <w:pStyle w:val="Default"/>
        <w:spacing w:after="27"/>
        <w:rPr>
          <w:sz w:val="23"/>
          <w:szCs w:val="23"/>
        </w:rPr>
      </w:pPr>
      <w:r>
        <w:rPr>
          <w:sz w:val="23"/>
          <w:szCs w:val="23"/>
        </w:rPr>
        <w:t xml:space="preserve">- Inquire Disease-Treatment Detail Item [E15B-I] </w:t>
      </w:r>
    </w:p>
    <w:p w14:paraId="026BB678" w14:textId="77777777" w:rsidR="00C1609D" w:rsidRDefault="00C1609D" w:rsidP="00C1609D">
      <w:pPr>
        <w:pStyle w:val="Default"/>
        <w:rPr>
          <w:sz w:val="23"/>
          <w:szCs w:val="23"/>
        </w:rPr>
      </w:pPr>
      <w:r>
        <w:rPr>
          <w:sz w:val="23"/>
          <w:szCs w:val="23"/>
        </w:rPr>
        <w:t xml:space="preserve">- Report Disease-Treatment Detail Item [E15B-R] </w:t>
      </w:r>
    </w:p>
    <w:p w14:paraId="7943BBFC" w14:textId="77777777" w:rsidR="000610DB" w:rsidRDefault="000610DB" w:rsidP="00C1609D">
      <w:pPr>
        <w:pStyle w:val="Default"/>
        <w:rPr>
          <w:sz w:val="23"/>
          <w:szCs w:val="23"/>
        </w:rPr>
      </w:pPr>
    </w:p>
    <w:p w14:paraId="368F9AB3" w14:textId="77777777" w:rsidR="0079354E" w:rsidRDefault="0079354E" w:rsidP="00C1609D">
      <w:pPr>
        <w:pStyle w:val="Default"/>
        <w:rPr>
          <w:sz w:val="23"/>
          <w:szCs w:val="23"/>
        </w:rPr>
      </w:pPr>
      <w:r>
        <w:rPr>
          <w:noProof/>
          <w:sz w:val="23"/>
          <w:szCs w:val="23"/>
          <w:lang w:eastAsia="en-US"/>
        </w:rPr>
        <w:drawing>
          <wp:inline distT="0" distB="0" distL="0" distR="0" wp14:anchorId="78729EC1" wp14:editId="604156CF">
            <wp:extent cx="4739640" cy="2773680"/>
            <wp:effectExtent l="0" t="0" r="3810" b="7620"/>
            <wp:docPr id="4" name="Picture 4" descr="C:\Users\peter\AppData\Local\Microsoft\Windows\INetCache\Content.Word\Disease-Treatment detail (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eter\AppData\Local\Microsoft\Windows\INetCache\Content.Word\Disease-Treatment detail (E15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9640" cy="2773680"/>
                    </a:xfrm>
                    <a:prstGeom prst="rect">
                      <a:avLst/>
                    </a:prstGeom>
                    <a:noFill/>
                    <a:ln>
                      <a:noFill/>
                    </a:ln>
                  </pic:spPr>
                </pic:pic>
              </a:graphicData>
            </a:graphic>
          </wp:inline>
        </w:drawing>
      </w:r>
    </w:p>
    <w:p w14:paraId="3E2EA204" w14:textId="77777777" w:rsidR="000610DB" w:rsidRDefault="000610DB" w:rsidP="00C1609D">
      <w:pPr>
        <w:pStyle w:val="Default"/>
        <w:rPr>
          <w:sz w:val="23"/>
          <w:szCs w:val="23"/>
        </w:rPr>
      </w:pPr>
    </w:p>
    <w:p w14:paraId="1E0A36E4" w14:textId="77777777" w:rsidR="00850C04" w:rsidRDefault="000610DB" w:rsidP="00C1609D">
      <w:pPr>
        <w:pStyle w:val="Default"/>
        <w:rPr>
          <w:sz w:val="23"/>
          <w:szCs w:val="23"/>
        </w:rPr>
      </w:pPr>
      <w:r>
        <w:rPr>
          <w:noProof/>
          <w:sz w:val="23"/>
          <w:szCs w:val="23"/>
          <w:lang w:eastAsia="en-US"/>
        </w:rPr>
        <w:lastRenderedPageBreak/>
        <w:drawing>
          <wp:inline distT="0" distB="0" distL="0" distR="0" wp14:anchorId="45AC376A" wp14:editId="7AD6ACC7">
            <wp:extent cx="5943600" cy="3771900"/>
            <wp:effectExtent l="0" t="0" r="0" b="0"/>
            <wp:docPr id="3" name="Picture 3" descr="C:\Users\peter\Downloads\16788277_10208582469784808_4840815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eter\Downloads\16788277_10208582469784808_484081571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08E88E97" w14:textId="77777777" w:rsidR="00C1609D" w:rsidRDefault="00C1609D" w:rsidP="00745884">
      <w:pPr>
        <w:rPr>
          <w:b/>
        </w:rPr>
      </w:pPr>
    </w:p>
    <w:p w14:paraId="5CB2EE73" w14:textId="77777777" w:rsidR="00C1609D" w:rsidRDefault="00C1609D" w:rsidP="00C1609D">
      <w:pPr>
        <w:pStyle w:val="Heading2"/>
      </w:pPr>
    </w:p>
    <w:p w14:paraId="5772A970" w14:textId="77777777" w:rsidR="00C1609D" w:rsidRDefault="00C1609D" w:rsidP="000E296F">
      <w:pPr>
        <w:pStyle w:val="Heading2"/>
        <w:numPr>
          <w:ilvl w:val="0"/>
          <w:numId w:val="29"/>
        </w:numPr>
      </w:pPr>
      <w:r>
        <w:t xml:space="preserve">Business Rules </w:t>
      </w:r>
    </w:p>
    <w:p w14:paraId="64DB0A99" w14:textId="77777777" w:rsidR="00C1609D" w:rsidRDefault="00C1609D" w:rsidP="00C1609D">
      <w:pPr>
        <w:pStyle w:val="Default"/>
        <w:rPr>
          <w:sz w:val="23"/>
          <w:szCs w:val="23"/>
        </w:rPr>
      </w:pPr>
    </w:p>
    <w:p w14:paraId="4232726A" w14:textId="77777777" w:rsidR="00C1609D" w:rsidRDefault="00C1609D" w:rsidP="00C1609D">
      <w:pPr>
        <w:pStyle w:val="Default"/>
        <w:rPr>
          <w:sz w:val="23"/>
          <w:szCs w:val="23"/>
        </w:rPr>
      </w:pPr>
      <w:r>
        <w:rPr>
          <w:sz w:val="23"/>
          <w:szCs w:val="23"/>
        </w:rPr>
        <w:t xml:space="preserve">The following derivation and procedural rules will be enforced: </w:t>
      </w:r>
    </w:p>
    <w:p w14:paraId="245C1664" w14:textId="77777777" w:rsidR="00C1609D" w:rsidRDefault="00C1609D" w:rsidP="00C1609D">
      <w:pPr>
        <w:pStyle w:val="Default"/>
        <w:rPr>
          <w:sz w:val="23"/>
          <w:szCs w:val="23"/>
        </w:rPr>
      </w:pPr>
      <w:r>
        <w:rPr>
          <w:sz w:val="23"/>
          <w:szCs w:val="23"/>
        </w:rPr>
        <w:t xml:space="preserve">1. When using operation E6_X: Diagnose Patient Diseases, the following will take place: </w:t>
      </w:r>
    </w:p>
    <w:p w14:paraId="7BD3B18C" w14:textId="77777777" w:rsidR="00C1609D" w:rsidRDefault="00C1609D" w:rsidP="00C1609D">
      <w:pPr>
        <w:pStyle w:val="Default"/>
        <w:spacing w:after="27"/>
        <w:rPr>
          <w:sz w:val="23"/>
          <w:szCs w:val="23"/>
        </w:rPr>
      </w:pPr>
      <w:r>
        <w:rPr>
          <w:sz w:val="23"/>
          <w:szCs w:val="23"/>
        </w:rPr>
        <w:t xml:space="preserve">1. Prompt for disease symptoms. </w:t>
      </w:r>
    </w:p>
    <w:p w14:paraId="034F430C" w14:textId="77777777" w:rsidR="00C1609D" w:rsidRDefault="00C1609D" w:rsidP="00C1609D">
      <w:pPr>
        <w:pStyle w:val="Default"/>
        <w:spacing w:after="27"/>
        <w:rPr>
          <w:sz w:val="23"/>
          <w:szCs w:val="23"/>
        </w:rPr>
      </w:pPr>
      <w:r>
        <w:rPr>
          <w:sz w:val="23"/>
          <w:szCs w:val="23"/>
        </w:rPr>
        <w:t xml:space="preserve">2. Match symptoms against predetermined symptoms in the disease symptoms matrix (E14) and the Symptoms Definitions (E3). </w:t>
      </w:r>
    </w:p>
    <w:p w14:paraId="12CBC827" w14:textId="77777777" w:rsidR="00C1609D" w:rsidRDefault="00C1609D" w:rsidP="00C1609D">
      <w:pPr>
        <w:pStyle w:val="Default"/>
        <w:rPr>
          <w:sz w:val="23"/>
          <w:szCs w:val="23"/>
        </w:rPr>
      </w:pPr>
      <w:r>
        <w:rPr>
          <w:sz w:val="23"/>
          <w:szCs w:val="23"/>
        </w:rPr>
        <w:t xml:space="preserve">3. Return determined disease results. </w:t>
      </w:r>
    </w:p>
    <w:p w14:paraId="2ECA3AC4" w14:textId="77777777" w:rsidR="00C1609D" w:rsidRDefault="00C1609D" w:rsidP="00C1609D">
      <w:pPr>
        <w:pStyle w:val="Default"/>
        <w:rPr>
          <w:sz w:val="23"/>
          <w:szCs w:val="23"/>
        </w:rPr>
      </w:pPr>
    </w:p>
    <w:p w14:paraId="1F3D3D55" w14:textId="77777777" w:rsidR="00C1609D" w:rsidRDefault="00C1609D" w:rsidP="00C1609D">
      <w:pPr>
        <w:pStyle w:val="Default"/>
        <w:rPr>
          <w:sz w:val="23"/>
          <w:szCs w:val="23"/>
        </w:rPr>
      </w:pPr>
      <w:r>
        <w:rPr>
          <w:sz w:val="23"/>
          <w:szCs w:val="23"/>
        </w:rPr>
        <w:t xml:space="preserve">2. When using operation E1_A: Add Disease Item, the following will take place: </w:t>
      </w:r>
    </w:p>
    <w:p w14:paraId="0B66AE57" w14:textId="77777777" w:rsidR="00C1609D" w:rsidRDefault="00C1609D" w:rsidP="00C1609D">
      <w:pPr>
        <w:pStyle w:val="Default"/>
        <w:rPr>
          <w:sz w:val="23"/>
          <w:szCs w:val="23"/>
        </w:rPr>
      </w:pPr>
      <w:r>
        <w:rPr>
          <w:sz w:val="23"/>
          <w:szCs w:val="23"/>
        </w:rPr>
        <w:t xml:space="preserve">1. Prompt for the addition of a new disease category or selection of an existing category. </w:t>
      </w:r>
    </w:p>
    <w:p w14:paraId="7D3AE584" w14:textId="77777777" w:rsidR="00C1609D" w:rsidRDefault="00C1609D" w:rsidP="00C1609D">
      <w:pPr>
        <w:pStyle w:val="Default"/>
        <w:rPr>
          <w:sz w:val="23"/>
          <w:szCs w:val="23"/>
        </w:rPr>
      </w:pPr>
    </w:p>
    <w:p w14:paraId="5783F5B5" w14:textId="77777777" w:rsidR="00C1609D" w:rsidRDefault="00C1609D" w:rsidP="00C1609D">
      <w:pPr>
        <w:pStyle w:val="Default"/>
        <w:rPr>
          <w:sz w:val="23"/>
          <w:szCs w:val="23"/>
        </w:rPr>
      </w:pPr>
      <w:r>
        <w:rPr>
          <w:sz w:val="23"/>
          <w:szCs w:val="23"/>
        </w:rPr>
        <w:t xml:space="preserve">3. When using operation E15A_A: Add Disease-Treatment Summary Item, the following will take place: </w:t>
      </w:r>
    </w:p>
    <w:p w14:paraId="7C760B39" w14:textId="77777777" w:rsidR="00C1609D" w:rsidRDefault="00C1609D" w:rsidP="00C1609D">
      <w:pPr>
        <w:pStyle w:val="Default"/>
        <w:spacing w:after="27"/>
        <w:rPr>
          <w:sz w:val="23"/>
          <w:szCs w:val="23"/>
        </w:rPr>
      </w:pPr>
      <w:r>
        <w:rPr>
          <w:sz w:val="23"/>
          <w:szCs w:val="23"/>
        </w:rPr>
        <w:t xml:space="preserve">1. Prompt for selection of existing Patient. </w:t>
      </w:r>
    </w:p>
    <w:p w14:paraId="57998E2E" w14:textId="77777777" w:rsidR="00C1609D" w:rsidRDefault="00C1609D" w:rsidP="00C1609D">
      <w:pPr>
        <w:pStyle w:val="Default"/>
        <w:spacing w:after="27"/>
        <w:rPr>
          <w:sz w:val="23"/>
          <w:szCs w:val="23"/>
        </w:rPr>
      </w:pPr>
      <w:r>
        <w:rPr>
          <w:sz w:val="23"/>
          <w:szCs w:val="23"/>
        </w:rPr>
        <w:t xml:space="preserve">2. Prompt for selection of existing Physician. </w:t>
      </w:r>
    </w:p>
    <w:p w14:paraId="38F059F2" w14:textId="77777777" w:rsidR="00C1609D" w:rsidRDefault="00C1609D" w:rsidP="00C1609D">
      <w:pPr>
        <w:pStyle w:val="Default"/>
        <w:spacing w:after="27"/>
        <w:rPr>
          <w:sz w:val="23"/>
          <w:szCs w:val="23"/>
        </w:rPr>
      </w:pPr>
      <w:r>
        <w:rPr>
          <w:sz w:val="23"/>
          <w:szCs w:val="23"/>
        </w:rPr>
        <w:t xml:space="preserve">3. Prompt for the Disease for which the treatment is prescribed. </w:t>
      </w:r>
    </w:p>
    <w:p w14:paraId="77B76D94" w14:textId="77777777" w:rsidR="00C1609D" w:rsidRDefault="00C1609D" w:rsidP="00C1609D">
      <w:pPr>
        <w:pStyle w:val="Default"/>
        <w:spacing w:after="27"/>
        <w:rPr>
          <w:sz w:val="23"/>
          <w:szCs w:val="23"/>
        </w:rPr>
      </w:pPr>
      <w:r>
        <w:rPr>
          <w:sz w:val="23"/>
          <w:szCs w:val="23"/>
        </w:rPr>
        <w:t xml:space="preserve">4. Write a corresponding Disease-Treatment Detail Item. </w:t>
      </w:r>
    </w:p>
    <w:p w14:paraId="52F3D0B5" w14:textId="77777777" w:rsidR="00C1609D" w:rsidRDefault="00C1609D" w:rsidP="00C1609D">
      <w:pPr>
        <w:pStyle w:val="Default"/>
        <w:spacing w:after="27"/>
        <w:rPr>
          <w:sz w:val="23"/>
          <w:szCs w:val="23"/>
        </w:rPr>
      </w:pPr>
      <w:r>
        <w:rPr>
          <w:sz w:val="23"/>
          <w:szCs w:val="23"/>
        </w:rPr>
        <w:t xml:space="preserve">5. Prompt for selection of existing Treatment Code in the Disease-Treatment Detail Item. </w:t>
      </w:r>
    </w:p>
    <w:p w14:paraId="6E9A9907" w14:textId="77777777" w:rsidR="00C1609D" w:rsidRDefault="00C1609D" w:rsidP="00C1609D">
      <w:pPr>
        <w:pStyle w:val="Default"/>
        <w:rPr>
          <w:sz w:val="23"/>
          <w:szCs w:val="23"/>
        </w:rPr>
      </w:pPr>
      <w:r>
        <w:rPr>
          <w:sz w:val="23"/>
          <w:szCs w:val="23"/>
        </w:rPr>
        <w:t xml:space="preserve">6. Prompt for selection of existing Prescription Code in the Disease-Treatment Detail Item. </w:t>
      </w:r>
    </w:p>
    <w:p w14:paraId="3BED8340" w14:textId="77777777" w:rsidR="00C1609D" w:rsidRDefault="00C1609D" w:rsidP="00C1609D">
      <w:pPr>
        <w:pStyle w:val="Default"/>
        <w:rPr>
          <w:sz w:val="23"/>
          <w:szCs w:val="23"/>
        </w:rPr>
      </w:pPr>
    </w:p>
    <w:p w14:paraId="21D102B2" w14:textId="77777777" w:rsidR="00C1609D" w:rsidRDefault="00C1609D" w:rsidP="00C1609D">
      <w:pPr>
        <w:pStyle w:val="Default"/>
        <w:rPr>
          <w:sz w:val="23"/>
          <w:szCs w:val="23"/>
        </w:rPr>
      </w:pPr>
      <w:r>
        <w:rPr>
          <w:sz w:val="23"/>
          <w:szCs w:val="23"/>
        </w:rPr>
        <w:t xml:space="preserve">4. When using operation E5_A: Add Patient Item, the following will take place: </w:t>
      </w:r>
    </w:p>
    <w:p w14:paraId="6A613556" w14:textId="77777777" w:rsidR="00C1609D" w:rsidRDefault="00C1609D" w:rsidP="00C1609D">
      <w:pPr>
        <w:pStyle w:val="Default"/>
        <w:spacing w:after="27"/>
        <w:rPr>
          <w:sz w:val="23"/>
          <w:szCs w:val="23"/>
        </w:rPr>
      </w:pPr>
      <w:r>
        <w:rPr>
          <w:sz w:val="23"/>
          <w:szCs w:val="23"/>
        </w:rPr>
        <w:lastRenderedPageBreak/>
        <w:t xml:space="preserve">1. Prompt for selection of existing state/province. </w:t>
      </w:r>
    </w:p>
    <w:p w14:paraId="2E4819CE" w14:textId="77777777" w:rsidR="00C1609D" w:rsidRDefault="00C1609D" w:rsidP="00C1609D">
      <w:pPr>
        <w:pStyle w:val="Default"/>
        <w:spacing w:after="27"/>
        <w:rPr>
          <w:sz w:val="23"/>
          <w:szCs w:val="23"/>
        </w:rPr>
      </w:pPr>
      <w:r>
        <w:rPr>
          <w:sz w:val="23"/>
          <w:szCs w:val="23"/>
        </w:rPr>
        <w:t xml:space="preserve">2. Write a new medical log for the patient. </w:t>
      </w:r>
    </w:p>
    <w:p w14:paraId="1F12CD74" w14:textId="77777777" w:rsidR="00C1609D" w:rsidRDefault="00C1609D" w:rsidP="00C1609D">
      <w:pPr>
        <w:pStyle w:val="Default"/>
        <w:rPr>
          <w:sz w:val="23"/>
          <w:szCs w:val="23"/>
        </w:rPr>
      </w:pPr>
      <w:r>
        <w:rPr>
          <w:sz w:val="23"/>
          <w:szCs w:val="23"/>
        </w:rPr>
        <w:t xml:space="preserve">3. Prompt for creation of a new contact. </w:t>
      </w:r>
    </w:p>
    <w:p w14:paraId="2F6097E9" w14:textId="77777777" w:rsidR="00C1609D" w:rsidRDefault="00C1609D" w:rsidP="00C1609D">
      <w:pPr>
        <w:pStyle w:val="Default"/>
        <w:rPr>
          <w:sz w:val="23"/>
          <w:szCs w:val="23"/>
        </w:rPr>
      </w:pPr>
    </w:p>
    <w:p w14:paraId="27B08509" w14:textId="77777777" w:rsidR="00C1609D" w:rsidRDefault="00C1609D" w:rsidP="00C1609D">
      <w:pPr>
        <w:pStyle w:val="Default"/>
        <w:rPr>
          <w:sz w:val="23"/>
          <w:szCs w:val="23"/>
        </w:rPr>
      </w:pPr>
      <w:r>
        <w:rPr>
          <w:sz w:val="23"/>
          <w:szCs w:val="23"/>
        </w:rPr>
        <w:t xml:space="preserve">5. When using operation E13_A: Add Health Insurance Policy Item, the following will take place: </w:t>
      </w:r>
    </w:p>
    <w:p w14:paraId="39EC775F" w14:textId="77777777" w:rsidR="00C1609D" w:rsidRDefault="00C1609D" w:rsidP="00C1609D">
      <w:pPr>
        <w:pStyle w:val="Default"/>
        <w:rPr>
          <w:sz w:val="23"/>
          <w:szCs w:val="23"/>
        </w:rPr>
      </w:pPr>
      <w:r>
        <w:rPr>
          <w:sz w:val="23"/>
          <w:szCs w:val="23"/>
        </w:rPr>
        <w:t xml:space="preserve">1. Prompt for selection of existing Health Insurance Company. </w:t>
      </w:r>
    </w:p>
    <w:p w14:paraId="3FAC4DD4" w14:textId="77777777" w:rsidR="00C1609D" w:rsidRDefault="00C1609D" w:rsidP="00C1609D">
      <w:pPr>
        <w:pStyle w:val="Default"/>
        <w:rPr>
          <w:sz w:val="23"/>
          <w:szCs w:val="23"/>
        </w:rPr>
      </w:pPr>
    </w:p>
    <w:p w14:paraId="5032A172" w14:textId="77777777" w:rsidR="00C1609D" w:rsidRDefault="00C1609D" w:rsidP="00C1609D">
      <w:pPr>
        <w:pStyle w:val="Default"/>
        <w:rPr>
          <w:sz w:val="23"/>
          <w:szCs w:val="23"/>
        </w:rPr>
      </w:pPr>
      <w:r>
        <w:rPr>
          <w:sz w:val="23"/>
          <w:szCs w:val="23"/>
        </w:rPr>
        <w:t xml:space="preserve">6. When using operation E11_A: Add Patient Insurance Item, the following will take place: </w:t>
      </w:r>
    </w:p>
    <w:p w14:paraId="41686DAD" w14:textId="77777777" w:rsidR="00C1609D" w:rsidRDefault="00C1609D" w:rsidP="00C1609D">
      <w:pPr>
        <w:pStyle w:val="Default"/>
        <w:spacing w:after="27"/>
        <w:rPr>
          <w:sz w:val="23"/>
          <w:szCs w:val="23"/>
        </w:rPr>
      </w:pPr>
      <w:r>
        <w:rPr>
          <w:sz w:val="23"/>
          <w:szCs w:val="23"/>
        </w:rPr>
        <w:t xml:space="preserve">1. Prompt for selection of existing Patient Code. </w:t>
      </w:r>
    </w:p>
    <w:p w14:paraId="5E4468D4" w14:textId="77777777" w:rsidR="00C1609D" w:rsidRDefault="00C1609D" w:rsidP="00C1609D">
      <w:pPr>
        <w:pStyle w:val="Default"/>
        <w:rPr>
          <w:sz w:val="23"/>
          <w:szCs w:val="23"/>
        </w:rPr>
      </w:pPr>
      <w:r>
        <w:rPr>
          <w:sz w:val="23"/>
          <w:szCs w:val="23"/>
        </w:rPr>
        <w:t xml:space="preserve">2. Prompt for selection of Health Insurance Policy Code </w:t>
      </w:r>
    </w:p>
    <w:p w14:paraId="017664D6" w14:textId="77777777" w:rsidR="00283551" w:rsidRDefault="00283551" w:rsidP="00283551">
      <w:pPr>
        <w:pStyle w:val="Default"/>
        <w:rPr>
          <w:sz w:val="23"/>
          <w:szCs w:val="23"/>
        </w:rPr>
      </w:pPr>
    </w:p>
    <w:p w14:paraId="360714B9" w14:textId="77777777" w:rsidR="00C1609D" w:rsidRDefault="00C1609D" w:rsidP="00283551">
      <w:pPr>
        <w:pStyle w:val="Default"/>
        <w:rPr>
          <w:color w:val="auto"/>
          <w:sz w:val="23"/>
          <w:szCs w:val="23"/>
        </w:rPr>
      </w:pPr>
      <w:r>
        <w:rPr>
          <w:color w:val="auto"/>
          <w:sz w:val="23"/>
          <w:szCs w:val="23"/>
        </w:rPr>
        <w:t xml:space="preserve">7. When using operation E14_A: Add Disease-Symptom Matrix, the following will take place: </w:t>
      </w:r>
    </w:p>
    <w:p w14:paraId="48B2D2C7" w14:textId="77777777" w:rsidR="00C1609D" w:rsidRDefault="00C1609D" w:rsidP="00C1609D">
      <w:pPr>
        <w:pStyle w:val="Default"/>
        <w:spacing w:after="27"/>
        <w:rPr>
          <w:color w:val="auto"/>
          <w:sz w:val="23"/>
          <w:szCs w:val="23"/>
        </w:rPr>
      </w:pPr>
      <w:r>
        <w:rPr>
          <w:color w:val="auto"/>
          <w:sz w:val="23"/>
          <w:szCs w:val="23"/>
        </w:rPr>
        <w:t xml:space="preserve">1. Prompt for selection of an existing Disease. </w:t>
      </w:r>
    </w:p>
    <w:p w14:paraId="0F4CEBDF" w14:textId="77777777" w:rsidR="00C1609D" w:rsidRDefault="00C1609D" w:rsidP="00C1609D">
      <w:pPr>
        <w:pStyle w:val="Default"/>
        <w:rPr>
          <w:color w:val="auto"/>
          <w:sz w:val="23"/>
          <w:szCs w:val="23"/>
        </w:rPr>
      </w:pPr>
      <w:r>
        <w:rPr>
          <w:color w:val="auto"/>
          <w:sz w:val="23"/>
          <w:szCs w:val="23"/>
        </w:rPr>
        <w:t xml:space="preserve">2. Prompt for the selection of an existing Symptom. </w:t>
      </w:r>
    </w:p>
    <w:p w14:paraId="150179BE" w14:textId="77777777" w:rsidR="00C1609D" w:rsidRDefault="00C1609D" w:rsidP="00745884">
      <w:pPr>
        <w:rPr>
          <w:b/>
        </w:rPr>
      </w:pPr>
    </w:p>
    <w:p w14:paraId="74A83C8C" w14:textId="77777777" w:rsidR="00C1609D" w:rsidRDefault="00C1609D" w:rsidP="00C1609D">
      <w:pPr>
        <w:pStyle w:val="Heading2"/>
      </w:pPr>
    </w:p>
    <w:p w14:paraId="7527AE7B" w14:textId="77777777" w:rsidR="00C1609D" w:rsidRDefault="00C1609D" w:rsidP="000E296F">
      <w:pPr>
        <w:pStyle w:val="Heading2"/>
        <w:numPr>
          <w:ilvl w:val="0"/>
          <w:numId w:val="29"/>
        </w:numPr>
      </w:pPr>
      <w:r>
        <w:t>Summary and Conclusion</w:t>
      </w:r>
    </w:p>
    <w:p w14:paraId="0E5DACFB" w14:textId="77777777" w:rsidR="00C1609D" w:rsidRDefault="00C1609D" w:rsidP="00C1609D">
      <w:pPr>
        <w:pStyle w:val="Heading2"/>
      </w:pPr>
      <w:r>
        <w:t xml:space="preserve"> </w:t>
      </w:r>
    </w:p>
    <w:p w14:paraId="3AC1DC3F" w14:textId="77777777" w:rsidR="00C1609D" w:rsidRDefault="00C1609D" w:rsidP="00C1609D">
      <w:pPr>
        <w:pStyle w:val="Default"/>
        <w:rPr>
          <w:sz w:val="23"/>
          <w:szCs w:val="23"/>
        </w:rPr>
      </w:pPr>
      <w:r>
        <w:rPr>
          <w:sz w:val="23"/>
          <w:szCs w:val="23"/>
        </w:rPr>
        <w:t xml:space="preserve">This document provided a basic blueprint for a Disease Diagnosis System’s database and related operations. It includes the following: </w:t>
      </w:r>
    </w:p>
    <w:p w14:paraId="3A2B262B" w14:textId="77777777" w:rsidR="00C1609D" w:rsidRDefault="00C1609D" w:rsidP="00C1609D">
      <w:pPr>
        <w:pStyle w:val="Default"/>
        <w:numPr>
          <w:ilvl w:val="0"/>
          <w:numId w:val="24"/>
        </w:numPr>
        <w:spacing w:after="47"/>
        <w:rPr>
          <w:sz w:val="23"/>
          <w:szCs w:val="23"/>
        </w:rPr>
      </w:pPr>
      <w:r>
        <w:rPr>
          <w:sz w:val="23"/>
          <w:szCs w:val="23"/>
        </w:rPr>
        <w:t xml:space="preserve">An overview of the system, including problem definition, proposed solution, and system architecture. </w:t>
      </w:r>
    </w:p>
    <w:p w14:paraId="24640BD3" w14:textId="77777777" w:rsidR="00C1609D" w:rsidRDefault="00C1609D" w:rsidP="00C1609D">
      <w:pPr>
        <w:pStyle w:val="Default"/>
        <w:numPr>
          <w:ilvl w:val="0"/>
          <w:numId w:val="24"/>
        </w:numPr>
        <w:spacing w:after="47"/>
        <w:rPr>
          <w:sz w:val="23"/>
          <w:szCs w:val="23"/>
        </w:rPr>
      </w:pPr>
      <w:r>
        <w:rPr>
          <w:sz w:val="23"/>
          <w:szCs w:val="23"/>
        </w:rPr>
        <w:t xml:space="preserve">Storage requirements, including draft outlines for the basic information entities comprising the system. </w:t>
      </w:r>
    </w:p>
    <w:p w14:paraId="2D266D14" w14:textId="77777777" w:rsidR="00C1609D" w:rsidRDefault="00C1609D" w:rsidP="00C1609D">
      <w:pPr>
        <w:pStyle w:val="Default"/>
        <w:numPr>
          <w:ilvl w:val="0"/>
          <w:numId w:val="24"/>
        </w:numPr>
        <w:spacing w:after="47"/>
        <w:rPr>
          <w:sz w:val="23"/>
          <w:szCs w:val="23"/>
        </w:rPr>
      </w:pPr>
      <w:r>
        <w:rPr>
          <w:sz w:val="23"/>
          <w:szCs w:val="23"/>
        </w:rPr>
        <w:t xml:space="preserve">Operational requirements, including an initial list of basic user operations. </w:t>
      </w:r>
    </w:p>
    <w:p w14:paraId="3633606C" w14:textId="77777777" w:rsidR="00C1609D" w:rsidRDefault="00C1609D" w:rsidP="00C1609D">
      <w:pPr>
        <w:pStyle w:val="Default"/>
        <w:numPr>
          <w:ilvl w:val="0"/>
          <w:numId w:val="24"/>
        </w:numPr>
        <w:rPr>
          <w:sz w:val="23"/>
          <w:szCs w:val="23"/>
        </w:rPr>
      </w:pPr>
      <w:r>
        <w:rPr>
          <w:sz w:val="23"/>
          <w:szCs w:val="23"/>
        </w:rPr>
        <w:t xml:space="preserve">Business rules, including derivation and procedural rules. </w:t>
      </w:r>
    </w:p>
    <w:p w14:paraId="6C06E600" w14:textId="77777777" w:rsidR="00C1609D" w:rsidRDefault="00C1609D" w:rsidP="00C1609D">
      <w:pPr>
        <w:pStyle w:val="Default"/>
        <w:rPr>
          <w:sz w:val="23"/>
          <w:szCs w:val="23"/>
        </w:rPr>
      </w:pPr>
    </w:p>
    <w:p w14:paraId="5FB274E0" w14:textId="77777777" w:rsidR="00C1609D" w:rsidRPr="00C1609D" w:rsidRDefault="00C1609D" w:rsidP="00C1609D">
      <w:pPr>
        <w:rPr>
          <w:b/>
        </w:rPr>
      </w:pPr>
      <w:r>
        <w:rPr>
          <w:sz w:val="23"/>
          <w:szCs w:val="23"/>
        </w:rPr>
        <w:t>The design specification will use these requirements to prepare a more detailed set of specifications from which the system will be developed.</w:t>
      </w:r>
    </w:p>
    <w:sectPr w:rsidR="00C1609D" w:rsidRPr="00C1609D" w:rsidSect="0017246C">
      <w:headerReference w:type="default" r:id="rId32"/>
      <w:footerReference w:type="default" r:id="rId33"/>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7984E" w14:textId="77777777" w:rsidR="00DC7CB2" w:rsidRDefault="00DC7CB2">
      <w:r>
        <w:separator/>
      </w:r>
    </w:p>
    <w:p w14:paraId="1E4AB69A" w14:textId="77777777" w:rsidR="00DC7CB2" w:rsidRDefault="00DC7CB2"/>
  </w:endnote>
  <w:endnote w:type="continuationSeparator" w:id="0">
    <w:p w14:paraId="02F6531A" w14:textId="77777777" w:rsidR="00DC7CB2" w:rsidRDefault="00DC7CB2">
      <w:r>
        <w:continuationSeparator/>
      </w:r>
    </w:p>
    <w:p w14:paraId="3EDEC727" w14:textId="77777777" w:rsidR="00DC7CB2" w:rsidRDefault="00DC7C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2727E0" w14:paraId="22C6B583" w14:textId="77777777">
      <w:sdt>
        <w:sdtPr>
          <w:alias w:val="Date"/>
          <w:tag w:val=""/>
          <w:id w:val="-1726279576"/>
          <w:placeholder>
            <w:docPart w:val="0191E335981A489E87A7A45AD16580C4"/>
          </w:placeholder>
          <w:dataBinding w:prefixMappings="xmlns:ns0='http://schemas.microsoft.com/office/2006/coverPageProps' " w:xpath="/ns0:CoverPageProperties[1]/ns0:PublishDate[1]" w:storeItemID="{55AF091B-3C7A-41E3-B477-F2FDAA23CFDA}"/>
          <w:date w:fullDate="2017-02-07T00:00:00Z">
            <w:dateFormat w:val="M/d/yyyy"/>
            <w:lid w:val="en-US"/>
            <w:storeMappedDataAs w:val="dateTime"/>
            <w:calendar w:val="gregorian"/>
          </w:date>
        </w:sdtPr>
        <w:sdtEndPr/>
        <w:sdtContent>
          <w:tc>
            <w:tcPr>
              <w:tcW w:w="750" w:type="pct"/>
            </w:tcPr>
            <w:p w14:paraId="15CD59C9" w14:textId="77777777" w:rsidR="002727E0" w:rsidRDefault="002727E0">
              <w:pPr>
                <w:pStyle w:val="Footer"/>
              </w:pPr>
              <w:r>
                <w:t>2/7/2017</w:t>
              </w:r>
            </w:p>
          </w:tc>
        </w:sdtContent>
      </w:sdt>
      <w:tc>
        <w:tcPr>
          <w:tcW w:w="3500" w:type="pct"/>
        </w:tcPr>
        <w:p w14:paraId="01FA2421" w14:textId="77777777" w:rsidR="002727E0" w:rsidRDefault="00DC7CB2" w:rsidP="000A037F">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2727E0">
                <w:t>SVR DRS Requirements</w:t>
              </w:r>
            </w:sdtContent>
          </w:sdt>
        </w:p>
      </w:tc>
      <w:tc>
        <w:tcPr>
          <w:tcW w:w="750" w:type="pct"/>
        </w:tcPr>
        <w:p w14:paraId="7448AAA0" w14:textId="77777777" w:rsidR="002727E0" w:rsidRDefault="002727E0">
          <w:pPr>
            <w:pStyle w:val="Footer"/>
            <w:jc w:val="right"/>
          </w:pPr>
          <w:r>
            <w:fldChar w:fldCharType="begin"/>
          </w:r>
          <w:r>
            <w:instrText xml:space="preserve"> PAGE   \* MERGEFORMAT </w:instrText>
          </w:r>
          <w:r>
            <w:fldChar w:fldCharType="separate"/>
          </w:r>
          <w:r w:rsidR="000B11FE">
            <w:rPr>
              <w:noProof/>
            </w:rPr>
            <w:t>9</w:t>
          </w:r>
          <w:r>
            <w:rPr>
              <w:noProof/>
            </w:rPr>
            <w:fldChar w:fldCharType="end"/>
          </w:r>
        </w:p>
      </w:tc>
    </w:tr>
  </w:tbl>
  <w:p w14:paraId="3C2E3709" w14:textId="77777777" w:rsidR="002727E0" w:rsidRDefault="002727E0">
    <w:pPr>
      <w:pStyle w:val="Footer"/>
      <w:ind w:left="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1F247" w14:textId="77777777" w:rsidR="00DC7CB2" w:rsidRDefault="00DC7CB2">
      <w:r>
        <w:separator/>
      </w:r>
    </w:p>
    <w:p w14:paraId="6B583414" w14:textId="77777777" w:rsidR="00DC7CB2" w:rsidRDefault="00DC7CB2"/>
  </w:footnote>
  <w:footnote w:type="continuationSeparator" w:id="0">
    <w:p w14:paraId="01620760" w14:textId="77777777" w:rsidR="00DC7CB2" w:rsidRDefault="00DC7CB2">
      <w:r>
        <w:continuationSeparator/>
      </w:r>
    </w:p>
    <w:p w14:paraId="28C19E6E" w14:textId="77777777" w:rsidR="00DC7CB2" w:rsidRDefault="00DC7CB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1A097" w14:textId="77777777" w:rsidR="002727E0" w:rsidRPr="000A037F" w:rsidRDefault="002727E0" w:rsidP="000A037F">
    <w:pPr>
      <w:pStyle w:val="Header"/>
    </w:pPr>
    <w:r>
      <w:t xml:space="preserve">Requirements </w:t>
    </w:r>
    <w:r w:rsidRPr="000A037F">
      <w:t>Specification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1C60752"/>
    <w:lvl w:ilvl="0">
      <w:start w:val="1"/>
      <w:numFmt w:val="decimal"/>
      <w:lvlText w:val="%1"/>
      <w:lvlJc w:val="left"/>
      <w:pPr>
        <w:ind w:left="360" w:hanging="360"/>
      </w:pPr>
      <w:rPr>
        <w:rFonts w:hint="default"/>
      </w:rPr>
    </w:lvl>
  </w:abstractNum>
  <w:abstractNum w:abstractNumId="1">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2D859D1"/>
    <w:multiLevelType w:val="hybridMultilevel"/>
    <w:tmpl w:val="1068A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4104B2"/>
    <w:multiLevelType w:val="hybridMultilevel"/>
    <w:tmpl w:val="ABAED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553D83"/>
    <w:multiLevelType w:val="hybridMultilevel"/>
    <w:tmpl w:val="1E26E88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nsid w:val="0DA07489"/>
    <w:multiLevelType w:val="hybridMultilevel"/>
    <w:tmpl w:val="56F2F580"/>
    <w:lvl w:ilvl="0" w:tplc="EF62399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AA1E42"/>
    <w:multiLevelType w:val="hybridMultilevel"/>
    <w:tmpl w:val="14D6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6B48E8"/>
    <w:multiLevelType w:val="hybridMultilevel"/>
    <w:tmpl w:val="A394F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31D08"/>
    <w:multiLevelType w:val="hybridMultilevel"/>
    <w:tmpl w:val="74A0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D1635"/>
    <w:multiLevelType w:val="hybridMultilevel"/>
    <w:tmpl w:val="5D56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706F5"/>
    <w:multiLevelType w:val="hybridMultilevel"/>
    <w:tmpl w:val="C3A41F0E"/>
    <w:lvl w:ilvl="0" w:tplc="88FA8020">
      <w:start w:val="1"/>
      <w:numFmt w:val="decimal"/>
      <w:lvlText w:val="%1)"/>
      <w:lvlJc w:val="left"/>
      <w:pPr>
        <w:ind w:left="720" w:hanging="648"/>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nsid w:val="40C627C3"/>
    <w:multiLevelType w:val="hybridMultilevel"/>
    <w:tmpl w:val="17244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9D617D"/>
    <w:multiLevelType w:val="hybridMultilevel"/>
    <w:tmpl w:val="A4A865E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nsid w:val="43B53136"/>
    <w:multiLevelType w:val="hybridMultilevel"/>
    <w:tmpl w:val="4454DDB2"/>
    <w:lvl w:ilvl="0" w:tplc="A0D46F36">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6">
    <w:nsid w:val="46E90C74"/>
    <w:multiLevelType w:val="hybridMultilevel"/>
    <w:tmpl w:val="F1B89F2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4E665AA5"/>
    <w:multiLevelType w:val="hybridMultilevel"/>
    <w:tmpl w:val="892C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9420DC"/>
    <w:multiLevelType w:val="hybridMultilevel"/>
    <w:tmpl w:val="A142F07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nsid w:val="4FC33CEA"/>
    <w:multiLevelType w:val="hybridMultilevel"/>
    <w:tmpl w:val="409879B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50743870"/>
    <w:multiLevelType w:val="hybridMultilevel"/>
    <w:tmpl w:val="93F6D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3270B6"/>
    <w:multiLevelType w:val="hybridMultilevel"/>
    <w:tmpl w:val="AD7886D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nsid w:val="6281351D"/>
    <w:multiLevelType w:val="hybridMultilevel"/>
    <w:tmpl w:val="D1FA0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CE7759"/>
    <w:multiLevelType w:val="hybridMultilevel"/>
    <w:tmpl w:val="4E242B80"/>
    <w:lvl w:ilvl="0" w:tplc="6AA6EA2C">
      <w:start w:val="3"/>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nsid w:val="6E214442"/>
    <w:multiLevelType w:val="hybridMultilevel"/>
    <w:tmpl w:val="E8860E78"/>
    <w:lvl w:ilvl="0" w:tplc="0ED6AC20">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nsid w:val="72EE5768"/>
    <w:multiLevelType w:val="hybridMultilevel"/>
    <w:tmpl w:val="D73CC9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nsid w:val="76211211"/>
    <w:multiLevelType w:val="hybridMultilevel"/>
    <w:tmpl w:val="807A5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CB36BA"/>
    <w:multiLevelType w:val="hybridMultilevel"/>
    <w:tmpl w:val="89588B9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
  </w:num>
  <w:num w:numId="2">
    <w:abstractNumId w:val="9"/>
  </w:num>
  <w:num w:numId="3">
    <w:abstractNumId w:val="0"/>
  </w:num>
  <w:num w:numId="4">
    <w:abstractNumId w:val="0"/>
  </w:num>
  <w:num w:numId="5">
    <w:abstractNumId w:val="17"/>
  </w:num>
  <w:num w:numId="6">
    <w:abstractNumId w:val="15"/>
  </w:num>
  <w:num w:numId="7">
    <w:abstractNumId w:val="12"/>
  </w:num>
  <w:num w:numId="8">
    <w:abstractNumId w:val="6"/>
  </w:num>
  <w:num w:numId="9">
    <w:abstractNumId w:val="13"/>
  </w:num>
  <w:num w:numId="10">
    <w:abstractNumId w:val="21"/>
  </w:num>
  <w:num w:numId="11">
    <w:abstractNumId w:val="8"/>
  </w:num>
  <w:num w:numId="12">
    <w:abstractNumId w:val="11"/>
  </w:num>
  <w:num w:numId="13">
    <w:abstractNumId w:val="23"/>
  </w:num>
  <w:num w:numId="14">
    <w:abstractNumId w:val="27"/>
  </w:num>
  <w:num w:numId="15">
    <w:abstractNumId w:val="10"/>
  </w:num>
  <w:num w:numId="16">
    <w:abstractNumId w:val="2"/>
  </w:num>
  <w:num w:numId="17">
    <w:abstractNumId w:val="26"/>
  </w:num>
  <w:num w:numId="18">
    <w:abstractNumId w:val="5"/>
  </w:num>
  <w:num w:numId="19">
    <w:abstractNumId w:val="16"/>
  </w:num>
  <w:num w:numId="20">
    <w:abstractNumId w:val="19"/>
  </w:num>
  <w:num w:numId="21">
    <w:abstractNumId w:val="22"/>
  </w:num>
  <w:num w:numId="22">
    <w:abstractNumId w:val="28"/>
  </w:num>
  <w:num w:numId="23">
    <w:abstractNumId w:val="20"/>
  </w:num>
  <w:num w:numId="24">
    <w:abstractNumId w:val="18"/>
  </w:num>
  <w:num w:numId="25">
    <w:abstractNumId w:val="7"/>
  </w:num>
  <w:num w:numId="26">
    <w:abstractNumId w:val="25"/>
  </w:num>
  <w:num w:numId="27">
    <w:abstractNumId w:val="4"/>
  </w:num>
  <w:num w:numId="28">
    <w:abstractNumId w:val="3"/>
  </w:num>
  <w:num w:numId="29">
    <w:abstractNumId w:val="2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E78"/>
    <w:rsid w:val="000610DB"/>
    <w:rsid w:val="000A037F"/>
    <w:rsid w:val="000B11FE"/>
    <w:rsid w:val="000E296F"/>
    <w:rsid w:val="0010419B"/>
    <w:rsid w:val="001242A0"/>
    <w:rsid w:val="0017246C"/>
    <w:rsid w:val="001A53A4"/>
    <w:rsid w:val="001B1C29"/>
    <w:rsid w:val="001E3174"/>
    <w:rsid w:val="0022787C"/>
    <w:rsid w:val="00246C2F"/>
    <w:rsid w:val="0024787D"/>
    <w:rsid w:val="002727E0"/>
    <w:rsid w:val="00273452"/>
    <w:rsid w:val="00283551"/>
    <w:rsid w:val="00291D27"/>
    <w:rsid w:val="003414BE"/>
    <w:rsid w:val="003571C4"/>
    <w:rsid w:val="003C1E78"/>
    <w:rsid w:val="004B7DE2"/>
    <w:rsid w:val="004D077C"/>
    <w:rsid w:val="0054796A"/>
    <w:rsid w:val="00587085"/>
    <w:rsid w:val="005E6F61"/>
    <w:rsid w:val="00640EED"/>
    <w:rsid w:val="006562EA"/>
    <w:rsid w:val="006A02D4"/>
    <w:rsid w:val="006A6D56"/>
    <w:rsid w:val="006C4916"/>
    <w:rsid w:val="006E168E"/>
    <w:rsid w:val="006F36F0"/>
    <w:rsid w:val="006F51CC"/>
    <w:rsid w:val="00745884"/>
    <w:rsid w:val="0079354E"/>
    <w:rsid w:val="007D74FB"/>
    <w:rsid w:val="007F56F8"/>
    <w:rsid w:val="00802811"/>
    <w:rsid w:val="008036D2"/>
    <w:rsid w:val="00850C04"/>
    <w:rsid w:val="008715C5"/>
    <w:rsid w:val="008E21A6"/>
    <w:rsid w:val="0090620C"/>
    <w:rsid w:val="00932C43"/>
    <w:rsid w:val="00934F03"/>
    <w:rsid w:val="009577BD"/>
    <w:rsid w:val="00965D19"/>
    <w:rsid w:val="009822D2"/>
    <w:rsid w:val="00A14C25"/>
    <w:rsid w:val="00A32F6E"/>
    <w:rsid w:val="00A5741D"/>
    <w:rsid w:val="00A8717B"/>
    <w:rsid w:val="00A92720"/>
    <w:rsid w:val="00B047FC"/>
    <w:rsid w:val="00B77B9C"/>
    <w:rsid w:val="00C10F3C"/>
    <w:rsid w:val="00C14E41"/>
    <w:rsid w:val="00C1609D"/>
    <w:rsid w:val="00C56FC4"/>
    <w:rsid w:val="00C76452"/>
    <w:rsid w:val="00D65CB4"/>
    <w:rsid w:val="00DC7CB2"/>
    <w:rsid w:val="00DD5491"/>
    <w:rsid w:val="00DE1E44"/>
    <w:rsid w:val="00DE5F4B"/>
    <w:rsid w:val="00DF47B5"/>
    <w:rsid w:val="00E004B9"/>
    <w:rsid w:val="00E85C53"/>
    <w:rsid w:val="00F45D11"/>
    <w:rsid w:val="00F4699E"/>
    <w:rsid w:val="00F9694E"/>
    <w:rsid w:val="00FC4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13214D"/>
  <w15:chartTrackingRefBased/>
  <w15:docId w15:val="{6D7161F6-25E5-48FE-97BD-A3F214BE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577BD"/>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C10F3C"/>
    <w:pPr>
      <w:keepNext/>
      <w:keepLines/>
      <w:pBdr>
        <w:top w:val="single" w:sz="4" w:space="1" w:color="C00000"/>
      </w:pBdr>
      <w:outlineLvl w:val="1"/>
    </w:pPr>
    <w:rPr>
      <w:rFonts w:asciiTheme="majorHAnsi" w:eastAsiaTheme="majorEastAsia" w:hAnsiTheme="majorHAnsi" w:cstheme="majorBidi"/>
      <w:b/>
      <w:bCs/>
      <w:caps/>
      <w:color w:val="C00000"/>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C10F3C"/>
    <w:rPr>
      <w:rFonts w:asciiTheme="majorHAnsi" w:eastAsiaTheme="majorEastAsia" w:hAnsiTheme="majorHAnsi" w:cstheme="majorBidi"/>
      <w:b/>
      <w:bCs/>
      <w:caps/>
      <w:color w:val="C00000"/>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style>
  <w:style w:type="paragraph" w:styleId="ListBullet">
    <w:name w:val="List Bullet"/>
    <w:basedOn w:val="Normal"/>
    <w:uiPriority w:val="1"/>
    <w:unhideWhenUsed/>
    <w:pPr>
      <w:numPr>
        <w:numId w:val="5"/>
      </w:numPr>
      <w:ind w:left="432"/>
      <w:contextualSpacing/>
    </w:pPr>
  </w:style>
  <w:style w:type="paragraph" w:styleId="ListParagraph">
    <w:name w:val="List Paragraph"/>
    <w:basedOn w:val="Normal"/>
    <w:uiPriority w:val="34"/>
    <w:unhideWhenUsed/>
    <w:qFormat/>
    <w:rsid w:val="0017246C"/>
    <w:pPr>
      <w:ind w:left="720"/>
      <w:contextualSpacing/>
    </w:pPr>
  </w:style>
  <w:style w:type="table" w:styleId="GridTable4">
    <w:name w:val="Grid Table 4"/>
    <w:basedOn w:val="TableNormal"/>
    <w:uiPriority w:val="49"/>
    <w:rsid w:val="00B77B9C"/>
    <w:pPr>
      <w:spacing w:after="0" w:line="240" w:lineRule="auto"/>
    </w:pPr>
    <w:rPr>
      <w:rFonts w:eastAsiaTheme="minorHAnsi"/>
      <w:kern w:val="0"/>
      <w:lang w:eastAsia="en-US"/>
      <w14:ligatures w14:val="none"/>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next w:val="GridTable4"/>
    <w:uiPriority w:val="49"/>
    <w:rsid w:val="00C10F3C"/>
    <w:pPr>
      <w:spacing w:after="0" w:line="240" w:lineRule="auto"/>
    </w:pPr>
    <w:rPr>
      <w:rFonts w:eastAsia="Calibri"/>
      <w:kern w:val="0"/>
      <w:lang w:eastAsia="en-US"/>
      <w14:ligatures w14:val="none"/>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basedOn w:val="TableNormal"/>
    <w:next w:val="TableGrid"/>
    <w:uiPriority w:val="39"/>
    <w:rsid w:val="00273452"/>
    <w:pPr>
      <w:spacing w:after="0" w:line="240" w:lineRule="auto"/>
    </w:pPr>
    <w:rPr>
      <w:rFonts w:eastAsia="Times New Roman" w:cs="Times New Roman"/>
      <w:kern w:val="0"/>
      <w:lang w:eastAsia="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45884"/>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TableStyle2">
    <w:name w:val="Table Style 2"/>
    <w:rsid w:val="002727E0"/>
    <w:pPr>
      <w:pBdr>
        <w:top w:val="nil"/>
        <w:left w:val="nil"/>
        <w:bottom w:val="nil"/>
        <w:right w:val="nil"/>
        <w:between w:val="nil"/>
        <w:bar w:val="nil"/>
      </w:pBdr>
      <w:spacing w:after="0" w:line="240" w:lineRule="auto"/>
    </w:pPr>
    <w:rPr>
      <w:rFonts w:ascii="Helvetica" w:eastAsia="Helvetica" w:hAnsi="Helvetica" w:cs="Helvetica"/>
      <w:color w:val="000000"/>
      <w:kern w:val="0"/>
      <w:sz w:val="20"/>
      <w:szCs w:val="20"/>
      <w:bdr w:val="nil"/>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079746">
      <w:bodyDiv w:val="1"/>
      <w:marLeft w:val="0"/>
      <w:marRight w:val="0"/>
      <w:marTop w:val="0"/>
      <w:marBottom w:val="0"/>
      <w:divBdr>
        <w:top w:val="none" w:sz="0" w:space="0" w:color="auto"/>
        <w:left w:val="none" w:sz="0" w:space="0" w:color="auto"/>
        <w:bottom w:val="none" w:sz="0" w:space="0" w:color="auto"/>
        <w:right w:val="none" w:sz="0" w:space="0" w:color="auto"/>
      </w:divBdr>
    </w:div>
    <w:div w:id="336152360">
      <w:bodyDiv w:val="1"/>
      <w:marLeft w:val="0"/>
      <w:marRight w:val="0"/>
      <w:marTop w:val="0"/>
      <w:marBottom w:val="0"/>
      <w:divBdr>
        <w:top w:val="none" w:sz="0" w:space="0" w:color="auto"/>
        <w:left w:val="none" w:sz="0" w:space="0" w:color="auto"/>
        <w:bottom w:val="none" w:sz="0" w:space="0" w:color="auto"/>
        <w:right w:val="none" w:sz="0" w:space="0" w:color="auto"/>
      </w:divBdr>
    </w:div>
    <w:div w:id="466092329">
      <w:bodyDiv w:val="1"/>
      <w:marLeft w:val="0"/>
      <w:marRight w:val="0"/>
      <w:marTop w:val="0"/>
      <w:marBottom w:val="0"/>
      <w:divBdr>
        <w:top w:val="none" w:sz="0" w:space="0" w:color="auto"/>
        <w:left w:val="none" w:sz="0" w:space="0" w:color="auto"/>
        <w:bottom w:val="none" w:sz="0" w:space="0" w:color="auto"/>
        <w:right w:val="none" w:sz="0" w:space="0" w:color="auto"/>
      </w:divBdr>
    </w:div>
    <w:div w:id="753939070">
      <w:bodyDiv w:val="1"/>
      <w:marLeft w:val="0"/>
      <w:marRight w:val="0"/>
      <w:marTop w:val="0"/>
      <w:marBottom w:val="0"/>
      <w:divBdr>
        <w:top w:val="none" w:sz="0" w:space="0" w:color="auto"/>
        <w:left w:val="none" w:sz="0" w:space="0" w:color="auto"/>
        <w:bottom w:val="none" w:sz="0" w:space="0" w:color="auto"/>
        <w:right w:val="none" w:sz="0" w:space="0" w:color="auto"/>
      </w:divBdr>
    </w:div>
    <w:div w:id="135176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eader" Target="head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110.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7FB"/>
    <w:rsid w:val="000957AF"/>
    <w:rsid w:val="0036211D"/>
    <w:rsid w:val="00755E38"/>
    <w:rsid w:val="00840BFA"/>
    <w:rsid w:val="008C5EAE"/>
    <w:rsid w:val="00973024"/>
    <w:rsid w:val="00D215F6"/>
    <w:rsid w:val="00E668C1"/>
    <w:rsid w:val="00EA17FB"/>
    <w:rsid w:val="00ED7740"/>
    <w:rsid w:val="00F074E8"/>
    <w:rsid w:val="00F20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CED75893CF0C4AB9BF9C746DC0158A24">
    <w:name w:val="CED75893CF0C4AB9BF9C746DC0158A24"/>
  </w:style>
  <w:style w:type="paragraph" w:customStyle="1" w:styleId="974F9EE455BF4CFDAADE3719959DD4C5">
    <w:name w:val="974F9EE455BF4CFDAADE3719959DD4C5"/>
  </w:style>
  <w:style w:type="paragraph" w:customStyle="1" w:styleId="A4B0E15EFD7D497597517D87C0F42C9E">
    <w:name w:val="A4B0E15EFD7D497597517D87C0F42C9E"/>
  </w:style>
  <w:style w:type="paragraph" w:customStyle="1" w:styleId="45D7C4452AC0424AA2FE2A1B5202EDD1">
    <w:name w:val="45D7C4452AC0424AA2FE2A1B5202EDD1"/>
  </w:style>
  <w:style w:type="paragraph" w:customStyle="1" w:styleId="012DB8EF188F482CB87B85AEDFC8F40C">
    <w:name w:val="012DB8EF188F482CB87B85AEDFC8F40C"/>
  </w:style>
  <w:style w:type="paragraph" w:customStyle="1" w:styleId="AC97DCF37886492F94D2033D10785FD0">
    <w:name w:val="AC97DCF37886492F94D2033D10785FD0"/>
  </w:style>
  <w:style w:type="paragraph" w:customStyle="1" w:styleId="8E438C8BB84244FDA046741D6D08D415">
    <w:name w:val="8E438C8BB84244FDA046741D6D08D415"/>
  </w:style>
  <w:style w:type="paragraph" w:customStyle="1" w:styleId="7E040F346E5B4A47858EDD1CE5D40C93">
    <w:name w:val="7E040F346E5B4A47858EDD1CE5D40C93"/>
  </w:style>
  <w:style w:type="paragraph" w:customStyle="1" w:styleId="196C1EA8CA534CBFB33E6E53170B4443">
    <w:name w:val="196C1EA8CA534CBFB33E6E53170B4443"/>
  </w:style>
  <w:style w:type="paragraph" w:customStyle="1" w:styleId="F22DD74659F042359F5DD3A650736A18">
    <w:name w:val="F22DD74659F042359F5DD3A650736A18"/>
  </w:style>
  <w:style w:type="paragraph" w:customStyle="1" w:styleId="6E3D1868CA85414890B22270EFEC55C0">
    <w:name w:val="6E3D1868CA85414890B22270EFEC55C0"/>
  </w:style>
  <w:style w:type="paragraph" w:customStyle="1" w:styleId="56B0E982FBB84D46AEE9AB6366528417">
    <w:name w:val="56B0E982FBB84D46AEE9AB6366528417"/>
  </w:style>
  <w:style w:type="paragraph" w:customStyle="1" w:styleId="50E711030F2E47EF9004F52D1E9E0A33">
    <w:name w:val="50E711030F2E47EF9004F52D1E9E0A33"/>
  </w:style>
  <w:style w:type="paragraph" w:customStyle="1" w:styleId="1D819A4F020846FF852482715E1B0EEE">
    <w:name w:val="1D819A4F020846FF852482715E1B0EEE"/>
  </w:style>
  <w:style w:type="paragraph" w:customStyle="1" w:styleId="43A240129F1F48AFAF1FF4C58DA9D012">
    <w:name w:val="43A240129F1F48AFAF1FF4C58DA9D012"/>
  </w:style>
  <w:style w:type="paragraph" w:customStyle="1" w:styleId="1688CD3EAFCF41D980B85F31326D2B90">
    <w:name w:val="1688CD3EAFCF41D980B85F31326D2B90"/>
  </w:style>
  <w:style w:type="paragraph" w:customStyle="1" w:styleId="69297347E983474A878C27E089B41CA0">
    <w:name w:val="69297347E983474A878C27E089B41CA0"/>
  </w:style>
  <w:style w:type="paragraph" w:customStyle="1" w:styleId="4D4D402C21EF4EB49A26F44CD02A50BC">
    <w:name w:val="4D4D402C21EF4EB49A26F44CD02A50BC"/>
  </w:style>
  <w:style w:type="paragraph" w:customStyle="1" w:styleId="9F2B8948842744CD9DD6EB0A2375A9F6">
    <w:name w:val="9F2B8948842744CD9DD6EB0A2375A9F6"/>
  </w:style>
  <w:style w:type="paragraph" w:customStyle="1" w:styleId="F9564180664245C6ABEDAE8136978D30">
    <w:name w:val="F9564180664245C6ABEDAE8136978D30"/>
  </w:style>
  <w:style w:type="paragraph" w:customStyle="1" w:styleId="650D93B6181C416D8A2E6F17C2036453">
    <w:name w:val="650D93B6181C416D8A2E6F17C2036453"/>
  </w:style>
  <w:style w:type="paragraph" w:customStyle="1" w:styleId="EE2E41398EBC4B4096600A2CBC7BF8EF">
    <w:name w:val="EE2E41398EBC4B4096600A2CBC7BF8EF"/>
  </w:style>
  <w:style w:type="paragraph" w:customStyle="1" w:styleId="C64A9DD820564B4981BF540C2FD37C1B">
    <w:name w:val="C64A9DD820564B4981BF540C2FD37C1B"/>
  </w:style>
  <w:style w:type="paragraph" w:customStyle="1" w:styleId="86D8DF1DC98145EBB522D8CD96A87320">
    <w:name w:val="86D8DF1DC98145EBB522D8CD96A87320"/>
  </w:style>
  <w:style w:type="paragraph" w:customStyle="1" w:styleId="EF5FC28F12CF4AEB895B8CEFF2B2C5E1">
    <w:name w:val="EF5FC28F12CF4AEB895B8CEFF2B2C5E1"/>
  </w:style>
  <w:style w:type="paragraph" w:customStyle="1" w:styleId="1B01F49D841348E8B8F933D3263BB421">
    <w:name w:val="1B01F49D841348E8B8F933D3263BB421"/>
  </w:style>
  <w:style w:type="paragraph" w:customStyle="1" w:styleId="4E504758D06B4989BAF7AF1E08698E2A">
    <w:name w:val="4E504758D06B4989BAF7AF1E08698E2A"/>
  </w:style>
  <w:style w:type="paragraph" w:customStyle="1" w:styleId="D698949A9E714F9ABF5A0BF3914BD8AC">
    <w:name w:val="D698949A9E714F9ABF5A0BF3914BD8AC"/>
  </w:style>
  <w:style w:type="paragraph" w:customStyle="1" w:styleId="0191E335981A489E87A7A45AD16580C4">
    <w:name w:val="0191E335981A489E87A7A45AD16580C4"/>
  </w:style>
  <w:style w:type="paragraph" w:customStyle="1" w:styleId="C531939D41984E1F97729D4721920D37">
    <w:name w:val="C531939D41984E1F97729D4721920D37"/>
    <w:rsid w:val="00973024"/>
  </w:style>
  <w:style w:type="paragraph" w:customStyle="1" w:styleId="211B209D1E304278AA11A9118877D8ED">
    <w:name w:val="211B209D1E304278AA11A9118877D8ED"/>
    <w:rsid w:val="009730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2017-02-07T00:00:00</PublishDate>
  <Abstract/>
  <CompanyAddress>Zachary Lessard</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78E16965-0FD6-064E-8832-29F9F58A4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C:\Users\peter\AppData\Roaming\Microsoft\Templates\Tactical business marketing plan.dotx</Template>
  <TotalTime>559</TotalTime>
  <Pages>23</Pages>
  <Words>1652</Words>
  <Characters>9421</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SVR DRS Requirements</vt:lpstr>
    </vt:vector>
  </TitlesOfParts>
  <Company>Prince bizimana</Company>
  <LinksUpToDate>false</LinksUpToDate>
  <CharactersWithSpaces>11051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SVR DRS Requirements</dc:title>
  <dc:subject>Specification</dc:subject>
  <dc:creator>Robert Peterson</dc:creator>
  <cp:keywords/>
  <dc:description/>
  <cp:lastModifiedBy>Bizimana, Prince (Prince.Bizimana@ksc.keene.edu)</cp:lastModifiedBy>
  <cp:revision>19</cp:revision>
  <dcterms:created xsi:type="dcterms:W3CDTF">2017-02-07T18:02:00Z</dcterms:created>
  <dcterms:modified xsi:type="dcterms:W3CDTF">2017-02-27T16:10:00Z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